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7C80" w:rsidRPr="009A4BCC" w:rsidRDefault="00437C80" w:rsidP="009A4BCC">
      <w:pPr>
        <w:pStyle w:val="Heading1"/>
      </w:pPr>
      <w:bookmarkStart w:id="0" w:name="_Toc77750692"/>
      <w:bookmarkStart w:id="1" w:name="_GoBack"/>
      <w:bookmarkEnd w:id="1"/>
      <w:r w:rsidRPr="009A4BCC">
        <w:t>J</w:t>
      </w:r>
      <w:r w:rsidR="005E7540" w:rsidRPr="009A4BCC">
        <w:t>OINT</w:t>
      </w:r>
      <w:r w:rsidRPr="009A4BCC">
        <w:t xml:space="preserve"> V</w:t>
      </w:r>
      <w:r w:rsidR="005E7540" w:rsidRPr="009A4BCC">
        <w:t>ENTURES</w:t>
      </w:r>
      <w:r w:rsidRPr="009A4BCC">
        <w:t xml:space="preserve"> </w:t>
      </w:r>
      <w:bookmarkEnd w:id="0"/>
      <w:r w:rsidR="00EB11A7">
        <w:t xml:space="preserve">AGREEMENT </w:t>
      </w:r>
      <w:r w:rsidR="005E7540" w:rsidRPr="009A4BCC">
        <w:t xml:space="preserve">CHECK </w:t>
      </w:r>
      <w:r w:rsidR="00E63A57" w:rsidRPr="009A4BCC">
        <w:t>L</w:t>
      </w:r>
      <w:r w:rsidR="005E7540" w:rsidRPr="009A4BCC">
        <w:t>IST</w:t>
      </w:r>
    </w:p>
    <w:p w:rsidR="00747582" w:rsidRDefault="00747582" w:rsidP="00747582"/>
    <w:p w:rsidR="00393AA0" w:rsidRDefault="00393AA0" w:rsidP="00393AA0">
      <w:pPr>
        <w:rPr>
          <w:b/>
        </w:rPr>
      </w:pPr>
      <w:bookmarkStart w:id="2" w:name="_Toc53560092"/>
      <w:bookmarkStart w:id="3" w:name="_Toc53562031"/>
      <w:bookmarkStart w:id="4" w:name="_Toc53563145"/>
      <w:bookmarkStart w:id="5" w:name="_Toc53563591"/>
      <w:bookmarkStart w:id="6" w:name="_Toc53911242"/>
      <w:bookmarkStart w:id="7" w:name="_Toc53912028"/>
      <w:bookmarkStart w:id="8" w:name="_Toc53913989"/>
      <w:bookmarkStart w:id="9" w:name="_Toc53914435"/>
      <w:bookmarkStart w:id="10" w:name="_Toc53915519"/>
      <w:bookmarkStart w:id="11" w:name="_Toc53916291"/>
      <w:bookmarkStart w:id="12" w:name="_Toc53916737"/>
      <w:bookmarkStart w:id="13" w:name="_Toc53980162"/>
      <w:bookmarkStart w:id="14" w:name="_Toc77750701"/>
      <w:r>
        <w:rPr>
          <w:b/>
        </w:rPr>
        <w:t>8(a) Firm</w:t>
      </w:r>
      <w:r w:rsidRPr="003B24ED">
        <w:rPr>
          <w:b/>
        </w:rPr>
        <w:t>:</w:t>
      </w:r>
    </w:p>
    <w:p w:rsidR="00393AA0" w:rsidRPr="003B24ED" w:rsidRDefault="00393AA0" w:rsidP="00393AA0">
      <w:pPr>
        <w:rPr>
          <w:b/>
        </w:rPr>
      </w:pPr>
    </w:p>
    <w:p w:rsidR="00393AA0" w:rsidRPr="003B24ED" w:rsidRDefault="00393AA0" w:rsidP="00393AA0">
      <w:pPr>
        <w:spacing w:line="360" w:lineRule="auto"/>
      </w:pPr>
      <w:r w:rsidRPr="003B24ED">
        <w:rPr>
          <w:b/>
        </w:rPr>
        <w:t>Case No</w:t>
      </w:r>
      <w:smartTag w:uri="urn:schemas-microsoft-com:office:smarttags" w:element="PersonName">
        <w:r w:rsidRPr="003B24ED">
          <w:rPr>
            <w:b/>
          </w:rPr>
          <w:t>.</w:t>
        </w:r>
      </w:smartTag>
      <w:r w:rsidRPr="003B24ED">
        <w:rPr>
          <w:b/>
        </w:rPr>
        <w:t xml:space="preserve">: </w:t>
      </w:r>
      <w:r w:rsidRPr="003B24ED">
        <w:t xml:space="preserve">________ </w:t>
      </w:r>
      <w:r w:rsidRPr="003B24ED">
        <w:rPr>
          <w:b/>
        </w:rPr>
        <w:t>Firm</w:t>
      </w:r>
      <w:r w:rsidRPr="003B24ED">
        <w:t xml:space="preserve"> </w:t>
      </w:r>
      <w:r w:rsidRPr="003B24ED">
        <w:rPr>
          <w:b/>
        </w:rPr>
        <w:t>Name:</w:t>
      </w:r>
      <w:r w:rsidRPr="003B24ED">
        <w:t xml:space="preserve"> __________________________ </w:t>
      </w:r>
      <w:r w:rsidRPr="003B24ED">
        <w:rPr>
          <w:b/>
        </w:rPr>
        <w:t>President/CEO:</w:t>
      </w:r>
      <w:r w:rsidRPr="003B24ED">
        <w:t xml:space="preserve"> _______________</w:t>
      </w:r>
      <w:r>
        <w:t>________</w:t>
      </w:r>
    </w:p>
    <w:p w:rsidR="00393AA0" w:rsidRPr="003B24ED" w:rsidRDefault="00393AA0" w:rsidP="00393AA0">
      <w:pPr>
        <w:spacing w:line="360" w:lineRule="auto"/>
      </w:pPr>
      <w:r w:rsidRPr="003B24ED">
        <w:rPr>
          <w:b/>
        </w:rPr>
        <w:t>Address:</w:t>
      </w:r>
      <w:r w:rsidRPr="003B24ED">
        <w:t xml:space="preserve"> </w:t>
      </w:r>
      <w:smartTag w:uri="urn:schemas-microsoft-com:office:smarttags" w:element="PlaceName">
        <w:r w:rsidRPr="003B24ED">
          <w:t>____________________________</w:t>
        </w:r>
        <w:r>
          <w:t>__________</w:t>
        </w:r>
      </w:smartTag>
      <w:r w:rsidRPr="003B24ED">
        <w:t xml:space="preserve"> </w:t>
      </w:r>
      <w:smartTag w:uri="urn:schemas-microsoft-com:office:smarttags" w:element="PlaceType">
        <w:r w:rsidRPr="003B24ED">
          <w:rPr>
            <w:b/>
          </w:rPr>
          <w:t>City</w:t>
        </w:r>
      </w:smartTag>
      <w:r w:rsidRPr="003B24ED">
        <w:rPr>
          <w:b/>
        </w:rPr>
        <w:t>:</w:t>
      </w:r>
      <w:r w:rsidRPr="003B24ED">
        <w:t xml:space="preserve"> </w:t>
      </w:r>
      <w:smartTag w:uri="urn:schemas-microsoft-com:office:smarttags" w:element="place">
        <w:smartTag w:uri="urn:schemas-microsoft-com:office:smarttags" w:element="PlaceName">
          <w:r w:rsidRPr="003B24ED">
            <w:t>______________</w:t>
          </w:r>
        </w:smartTag>
        <w:r w:rsidRPr="003B24ED">
          <w:t xml:space="preserve"> </w:t>
        </w:r>
        <w:smartTag w:uri="urn:schemas-microsoft-com:office:smarttags" w:element="PlaceType">
          <w:r w:rsidRPr="003B24ED">
            <w:rPr>
              <w:b/>
            </w:rPr>
            <w:t>State</w:t>
          </w:r>
        </w:smartTag>
      </w:smartTag>
      <w:r w:rsidRPr="003B24ED">
        <w:rPr>
          <w:b/>
        </w:rPr>
        <w:t>:</w:t>
      </w:r>
      <w:r w:rsidRPr="003B24ED">
        <w:t xml:space="preserve"> ___   </w:t>
      </w:r>
      <w:r w:rsidRPr="003B24ED">
        <w:rPr>
          <w:b/>
        </w:rPr>
        <w:t>Zip:</w:t>
      </w:r>
      <w:r w:rsidRPr="003B24ED">
        <w:t xml:space="preserve"> ____________</w:t>
      </w:r>
    </w:p>
    <w:p w:rsidR="00393AA0" w:rsidRPr="003B24ED" w:rsidRDefault="00393AA0" w:rsidP="00393AA0">
      <w:pPr>
        <w:spacing w:line="360" w:lineRule="auto"/>
      </w:pPr>
      <w:r w:rsidRPr="003B24ED">
        <w:rPr>
          <w:b/>
        </w:rPr>
        <w:t>PRO-Net ID:</w:t>
      </w:r>
      <w:r w:rsidRPr="003B24ED">
        <w:t xml:space="preserve"> ___________</w:t>
      </w:r>
      <w:r>
        <w:t>__</w:t>
      </w:r>
      <w:r w:rsidRPr="003B24ED">
        <w:t xml:space="preserve"> </w:t>
      </w:r>
      <w:r w:rsidRPr="003B24ED">
        <w:rPr>
          <w:b/>
        </w:rPr>
        <w:t>PRO-Net Profile Last Updated:</w:t>
      </w:r>
      <w:r w:rsidRPr="003B24ED">
        <w:t xml:space="preserve"> ________</w:t>
      </w:r>
      <w:r>
        <w:t>____</w:t>
      </w:r>
      <w:r w:rsidRPr="003B24ED">
        <w:t xml:space="preserve"> </w:t>
      </w:r>
      <w:r w:rsidRPr="003B24ED">
        <w:rPr>
          <w:b/>
        </w:rPr>
        <w:t>Primary NAICS:</w:t>
      </w:r>
      <w:r w:rsidRPr="003B24ED">
        <w:t xml:space="preserve"> ___________</w:t>
      </w:r>
      <w:r>
        <w:t>_</w:t>
      </w:r>
    </w:p>
    <w:p w:rsidR="00393AA0" w:rsidRPr="003B24ED" w:rsidRDefault="00393AA0" w:rsidP="00393AA0">
      <w:pPr>
        <w:spacing w:line="360" w:lineRule="auto"/>
      </w:pPr>
      <w:r w:rsidRPr="003B24ED">
        <w:rPr>
          <w:b/>
        </w:rPr>
        <w:t>8(a) Entry Date:</w:t>
      </w:r>
      <w:r w:rsidRPr="003B24ED">
        <w:t xml:space="preserve"> __________</w:t>
      </w:r>
      <w:r>
        <w:t>__</w:t>
      </w:r>
      <w:r w:rsidRPr="003B24ED">
        <w:t xml:space="preserve"> </w:t>
      </w:r>
      <w:r w:rsidRPr="003B24ED">
        <w:rPr>
          <w:b/>
        </w:rPr>
        <w:t>Developmental Yr#: __</w:t>
      </w:r>
      <w:r>
        <w:rPr>
          <w:b/>
        </w:rPr>
        <w:t>__</w:t>
      </w:r>
      <w:r w:rsidRPr="003B24ED">
        <w:t xml:space="preserve"> </w:t>
      </w:r>
      <w:r w:rsidRPr="003B24ED">
        <w:rPr>
          <w:b/>
        </w:rPr>
        <w:t>Transitional Yr#:</w:t>
      </w:r>
      <w:r w:rsidRPr="003B24ED">
        <w:t xml:space="preserve"> __</w:t>
      </w:r>
      <w:r>
        <w:t>__</w:t>
      </w:r>
      <w:r w:rsidRPr="003B24ED">
        <w:t xml:space="preserve"> </w:t>
      </w:r>
      <w:r w:rsidRPr="003B24ED">
        <w:rPr>
          <w:b/>
        </w:rPr>
        <w:t>8(a) Exit Date:</w:t>
      </w:r>
      <w:r w:rsidRPr="003B24ED">
        <w:t xml:space="preserve"> _________</w:t>
      </w:r>
      <w:r>
        <w:t>_</w:t>
      </w:r>
      <w:r w:rsidRPr="003B24ED">
        <w:t xml:space="preserve">                                                       </w:t>
      </w:r>
    </w:p>
    <w:p w:rsidR="00393AA0" w:rsidRPr="003B24ED" w:rsidRDefault="00393AA0" w:rsidP="00393AA0">
      <w:pPr>
        <w:spacing w:line="360" w:lineRule="auto"/>
      </w:pPr>
      <w:r w:rsidRPr="003B24ED">
        <w:rPr>
          <w:b/>
        </w:rPr>
        <w:t>E-mail Address:</w:t>
      </w:r>
      <w:r w:rsidRPr="003B24ED">
        <w:t xml:space="preserve"> ___________________</w:t>
      </w:r>
      <w:r>
        <w:t>___</w:t>
      </w:r>
      <w:r w:rsidRPr="003B24ED">
        <w:t xml:space="preserve"> </w:t>
      </w:r>
      <w:r w:rsidRPr="003B24ED">
        <w:rPr>
          <w:b/>
        </w:rPr>
        <w:t>Phone No</w:t>
      </w:r>
      <w:smartTag w:uri="urn:schemas-microsoft-com:office:smarttags" w:element="PersonName">
        <w:r w:rsidRPr="003B24ED">
          <w:rPr>
            <w:b/>
          </w:rPr>
          <w:t>.</w:t>
        </w:r>
      </w:smartTag>
      <w:r w:rsidRPr="003B24ED">
        <w:rPr>
          <w:b/>
        </w:rPr>
        <w:t>:</w:t>
      </w:r>
      <w:r w:rsidRPr="003B24ED">
        <w:t xml:space="preserve"> _______________</w:t>
      </w:r>
      <w:r>
        <w:t>____</w:t>
      </w:r>
      <w:r w:rsidRPr="003B24ED">
        <w:t xml:space="preserve"> </w:t>
      </w:r>
      <w:r w:rsidRPr="003B24ED">
        <w:rPr>
          <w:b/>
        </w:rPr>
        <w:t>Fax No</w:t>
      </w:r>
      <w:smartTag w:uri="urn:schemas-microsoft-com:office:smarttags" w:element="PersonName">
        <w:r w:rsidRPr="003B24ED">
          <w:rPr>
            <w:b/>
          </w:rPr>
          <w:t>.</w:t>
        </w:r>
      </w:smartTag>
      <w:r w:rsidRPr="003B24ED">
        <w:rPr>
          <w:b/>
        </w:rPr>
        <w:t>:</w:t>
      </w:r>
      <w:r w:rsidRPr="003B24ED">
        <w:t xml:space="preserve"> ________________</w:t>
      </w:r>
      <w:r>
        <w:t>__</w:t>
      </w:r>
    </w:p>
    <w:p w:rsidR="00393AA0" w:rsidRPr="003B24ED" w:rsidRDefault="00393AA0" w:rsidP="00393AA0">
      <w:r w:rsidRPr="003B24ED">
        <w:rPr>
          <w:b/>
        </w:rPr>
        <w:t>Date of Last Annual Review: _______________</w:t>
      </w:r>
      <w:r>
        <w:rPr>
          <w:b/>
        </w:rPr>
        <w:t>_______</w:t>
      </w:r>
      <w:r w:rsidRPr="003B24ED">
        <w:rPr>
          <w:b/>
        </w:rPr>
        <w:t xml:space="preserve"> Date of Last Field Visit: </w:t>
      </w:r>
      <w:r w:rsidRPr="003B24ED">
        <w:t>______________________</w:t>
      </w:r>
      <w:r>
        <w:t>__</w:t>
      </w:r>
      <w:r w:rsidRPr="003B24ED">
        <w:t xml:space="preserve"> </w:t>
      </w:r>
    </w:p>
    <w:p w:rsidR="00393AA0" w:rsidRPr="003B24ED" w:rsidRDefault="00393AA0" w:rsidP="00393AA0"/>
    <w:p w:rsidR="00393AA0" w:rsidRDefault="00393AA0" w:rsidP="00393AA0">
      <w:pPr>
        <w:rPr>
          <w:b/>
        </w:rPr>
      </w:pPr>
      <w:r>
        <w:rPr>
          <w:b/>
        </w:rPr>
        <w:t>Partner</w:t>
      </w:r>
      <w:r w:rsidRPr="003B24ED">
        <w:rPr>
          <w:b/>
        </w:rPr>
        <w:t>:</w:t>
      </w:r>
    </w:p>
    <w:p w:rsidR="00393AA0" w:rsidRPr="003B24ED" w:rsidRDefault="00393AA0" w:rsidP="00393AA0"/>
    <w:p w:rsidR="00393AA0" w:rsidRDefault="00393AA0" w:rsidP="00393AA0">
      <w:pPr>
        <w:spacing w:line="360" w:lineRule="auto"/>
        <w:rPr>
          <w:b/>
        </w:rPr>
      </w:pPr>
      <w:r>
        <w:rPr>
          <w:b/>
        </w:rPr>
        <w:t>Firm Name:_______________________________________ President/CEO: ____________________________</w:t>
      </w:r>
    </w:p>
    <w:p w:rsidR="00393AA0" w:rsidRPr="003B24ED" w:rsidRDefault="00393AA0" w:rsidP="00393AA0">
      <w:pPr>
        <w:spacing w:line="360" w:lineRule="auto"/>
      </w:pPr>
      <w:r w:rsidRPr="003B24ED">
        <w:rPr>
          <w:b/>
        </w:rPr>
        <w:t>Address:</w:t>
      </w:r>
      <w:r w:rsidRPr="003B24ED">
        <w:t xml:space="preserve"> </w:t>
      </w:r>
      <w:smartTag w:uri="urn:schemas-microsoft-com:office:smarttags" w:element="PlaceName">
        <w:r w:rsidRPr="003B24ED">
          <w:t>____________________________</w:t>
        </w:r>
        <w:r>
          <w:t>__________</w:t>
        </w:r>
      </w:smartTag>
      <w:r w:rsidRPr="003B24ED">
        <w:t xml:space="preserve"> </w:t>
      </w:r>
      <w:smartTag w:uri="urn:schemas-microsoft-com:office:smarttags" w:element="PlaceType">
        <w:r w:rsidRPr="003B24ED">
          <w:rPr>
            <w:b/>
          </w:rPr>
          <w:t>City</w:t>
        </w:r>
      </w:smartTag>
      <w:r w:rsidRPr="003B24ED">
        <w:rPr>
          <w:b/>
        </w:rPr>
        <w:t>:</w:t>
      </w:r>
      <w:r w:rsidRPr="003B24ED">
        <w:t xml:space="preserve"> </w:t>
      </w:r>
      <w:smartTag w:uri="urn:schemas-microsoft-com:office:smarttags" w:element="place">
        <w:smartTag w:uri="urn:schemas-microsoft-com:office:smarttags" w:element="PlaceName">
          <w:r w:rsidRPr="003B24ED">
            <w:t>______________</w:t>
          </w:r>
        </w:smartTag>
        <w:r w:rsidRPr="003B24ED">
          <w:t xml:space="preserve"> </w:t>
        </w:r>
        <w:smartTag w:uri="urn:schemas-microsoft-com:office:smarttags" w:element="PlaceType">
          <w:r w:rsidRPr="003B24ED">
            <w:rPr>
              <w:b/>
            </w:rPr>
            <w:t>State</w:t>
          </w:r>
        </w:smartTag>
      </w:smartTag>
      <w:r w:rsidRPr="003B24ED">
        <w:rPr>
          <w:b/>
        </w:rPr>
        <w:t>:</w:t>
      </w:r>
      <w:r w:rsidRPr="003B24ED">
        <w:t xml:space="preserve"> ___   </w:t>
      </w:r>
      <w:r w:rsidRPr="003B24ED">
        <w:rPr>
          <w:b/>
        </w:rPr>
        <w:t>Zip:</w:t>
      </w:r>
      <w:r w:rsidRPr="003B24ED">
        <w:t xml:space="preserve"> ____________</w:t>
      </w:r>
    </w:p>
    <w:p w:rsidR="00393AA0" w:rsidRPr="003B24ED" w:rsidRDefault="00393AA0" w:rsidP="00393AA0">
      <w:pPr>
        <w:spacing w:line="360" w:lineRule="auto"/>
      </w:pPr>
      <w:r w:rsidRPr="003B24ED">
        <w:rPr>
          <w:b/>
        </w:rPr>
        <w:t>E-mail Address:</w:t>
      </w:r>
      <w:r w:rsidRPr="003B24ED">
        <w:t xml:space="preserve"> ___________________</w:t>
      </w:r>
      <w:r>
        <w:t>___</w:t>
      </w:r>
      <w:r w:rsidRPr="003B24ED">
        <w:t xml:space="preserve"> </w:t>
      </w:r>
      <w:r w:rsidRPr="003B24ED">
        <w:rPr>
          <w:b/>
        </w:rPr>
        <w:t>Phone No</w:t>
      </w:r>
      <w:smartTag w:uri="urn:schemas-microsoft-com:office:smarttags" w:element="PersonName">
        <w:r w:rsidRPr="003B24ED">
          <w:rPr>
            <w:b/>
          </w:rPr>
          <w:t>.</w:t>
        </w:r>
      </w:smartTag>
      <w:r w:rsidRPr="003B24ED">
        <w:rPr>
          <w:b/>
        </w:rPr>
        <w:t>:</w:t>
      </w:r>
      <w:r w:rsidRPr="003B24ED">
        <w:t xml:space="preserve"> _______________</w:t>
      </w:r>
      <w:r>
        <w:t>____</w:t>
      </w:r>
      <w:r w:rsidRPr="003B24ED">
        <w:t xml:space="preserve"> </w:t>
      </w:r>
      <w:r w:rsidRPr="003B24ED">
        <w:rPr>
          <w:b/>
        </w:rPr>
        <w:t>Fax No</w:t>
      </w:r>
      <w:smartTag w:uri="urn:schemas-microsoft-com:office:smarttags" w:element="PersonName">
        <w:r w:rsidRPr="003B24ED">
          <w:rPr>
            <w:b/>
          </w:rPr>
          <w:t>.</w:t>
        </w:r>
      </w:smartTag>
      <w:r w:rsidRPr="003B24ED">
        <w:rPr>
          <w:b/>
        </w:rPr>
        <w:t>:</w:t>
      </w:r>
      <w:r w:rsidRPr="003B24ED">
        <w:t xml:space="preserve"> ________________</w:t>
      </w:r>
      <w:r>
        <w:t>__</w:t>
      </w:r>
    </w:p>
    <w:p w:rsidR="00393AA0" w:rsidRDefault="00393AA0" w:rsidP="00393AA0">
      <w:pPr>
        <w:rPr>
          <w:rFonts w:ascii="Arial" w:hAnsi="Arial" w:cs="Arial"/>
          <w:b/>
          <w:u w:val="single"/>
        </w:rPr>
      </w:pPr>
      <w:r>
        <w:rPr>
          <w:rFonts w:ascii="Arial" w:hAnsi="Arial" w:cs="Arial"/>
          <w:b/>
          <w:u w:val="single"/>
        </w:rPr>
        <w:t>___________________________________________________________________________________</w:t>
      </w:r>
    </w:p>
    <w:p w:rsidR="00747582" w:rsidRDefault="00747582" w:rsidP="00747582">
      <w:pPr>
        <w:rPr>
          <w:b/>
          <w:sz w:val="24"/>
          <w:szCs w:val="24"/>
        </w:rPr>
      </w:pPr>
    </w:p>
    <w:p w:rsidR="00437C80" w:rsidRPr="00747582" w:rsidRDefault="00747582" w:rsidP="00747582">
      <w:pPr>
        <w:rPr>
          <w:sz w:val="24"/>
          <w:szCs w:val="24"/>
        </w:rPr>
      </w:pPr>
      <w:r w:rsidRPr="00747582">
        <w:rPr>
          <w:b/>
          <w:sz w:val="24"/>
          <w:szCs w:val="24"/>
        </w:rPr>
        <w:t>I</w:t>
      </w:r>
      <w:smartTag w:uri="urn:schemas-microsoft-com:office:smarttags" w:element="PersonName">
        <w:r w:rsidRPr="00747582">
          <w:rPr>
            <w:b/>
            <w:sz w:val="24"/>
            <w:szCs w:val="24"/>
          </w:rPr>
          <w:t>.</w:t>
        </w:r>
      </w:smartTag>
      <w:r w:rsidRPr="00747582">
        <w:rPr>
          <w:b/>
          <w:sz w:val="24"/>
          <w:szCs w:val="24"/>
        </w:rPr>
        <w:t xml:space="preserve"> </w:t>
      </w:r>
      <w:r w:rsidR="001A5FD8" w:rsidRPr="00747582">
        <w:rPr>
          <w:b/>
          <w:sz w:val="24"/>
          <w:szCs w:val="24"/>
        </w:rPr>
        <w:t>The following d</w:t>
      </w:r>
      <w:r w:rsidR="00437C80" w:rsidRPr="00747582">
        <w:rPr>
          <w:b/>
          <w:sz w:val="24"/>
          <w:szCs w:val="24"/>
        </w:rPr>
        <w:t xml:space="preserve">ocumentation </w:t>
      </w:r>
      <w:r w:rsidR="001A5FD8" w:rsidRPr="00747582">
        <w:rPr>
          <w:b/>
          <w:sz w:val="24"/>
          <w:szCs w:val="24"/>
        </w:rPr>
        <w:t>m</w:t>
      </w:r>
      <w:r w:rsidR="00437C80" w:rsidRPr="00747582">
        <w:rPr>
          <w:b/>
          <w:sz w:val="24"/>
          <w:szCs w:val="24"/>
        </w:rPr>
        <w:t xml:space="preserve">ust be </w:t>
      </w:r>
      <w:r w:rsidR="001A5FD8" w:rsidRPr="00747582">
        <w:rPr>
          <w:b/>
          <w:sz w:val="24"/>
          <w:szCs w:val="24"/>
        </w:rPr>
        <w:t>s</w:t>
      </w:r>
      <w:r w:rsidR="00437C80" w:rsidRPr="00747582">
        <w:rPr>
          <w:b/>
          <w:sz w:val="24"/>
          <w:szCs w:val="24"/>
        </w:rPr>
        <w:t xml:space="preserve">ubmitted by the Joint Venture Applicants to the District Office for </w:t>
      </w:r>
      <w:r w:rsidR="001A5FD8" w:rsidRPr="00747582">
        <w:rPr>
          <w:b/>
          <w:sz w:val="24"/>
          <w:szCs w:val="24"/>
        </w:rPr>
        <w:t>a</w:t>
      </w:r>
      <w:r w:rsidR="00437C80" w:rsidRPr="00747582">
        <w:rPr>
          <w:b/>
          <w:sz w:val="24"/>
          <w:szCs w:val="24"/>
        </w:rPr>
        <w:t>pproval of a Joint Venture</w:t>
      </w:r>
      <w:bookmarkEnd w:id="2"/>
      <w:bookmarkEnd w:id="3"/>
      <w:bookmarkEnd w:id="4"/>
      <w:bookmarkEnd w:id="5"/>
      <w:bookmarkEnd w:id="6"/>
      <w:bookmarkEnd w:id="7"/>
      <w:bookmarkEnd w:id="8"/>
      <w:bookmarkEnd w:id="9"/>
      <w:bookmarkEnd w:id="10"/>
      <w:bookmarkEnd w:id="11"/>
      <w:bookmarkEnd w:id="12"/>
      <w:bookmarkEnd w:id="13"/>
      <w:bookmarkEnd w:id="14"/>
      <w:r w:rsidR="001A5FD8" w:rsidRPr="00747582">
        <w:rPr>
          <w:b/>
          <w:sz w:val="24"/>
          <w:szCs w:val="24"/>
        </w:rPr>
        <w:t>:</w:t>
      </w:r>
    </w:p>
    <w:p w:rsidR="00437C80" w:rsidRPr="00AE3D8A" w:rsidRDefault="00437C80" w:rsidP="001A5FD8">
      <w:pPr>
        <w:pStyle w:val="Indent1"/>
        <w:ind w:left="0"/>
      </w:pPr>
      <w:r w:rsidRPr="00AE3D8A">
        <w:t>The managing 8(a) participant in the Joint Venture must submit the following information to its servicing District Office:</w:t>
      </w:r>
    </w:p>
    <w:p w:rsidR="00437C80" w:rsidRPr="00AE3D8A" w:rsidRDefault="00747582" w:rsidP="00820711">
      <w:pPr>
        <w:pStyle w:val="Heading3"/>
        <w:ind w:left="0"/>
      </w:pPr>
      <w:bookmarkStart w:id="15" w:name="_Toc53915520"/>
      <w:r>
        <w:sym w:font="Wingdings" w:char="F0A8"/>
      </w:r>
      <w:r w:rsidR="003650CC">
        <w:t>1</w:t>
      </w:r>
      <w:smartTag w:uri="urn:schemas-microsoft-com:office:smarttags" w:element="PersonName">
        <w:r w:rsidR="003650CC">
          <w:t>.</w:t>
        </w:r>
      </w:smartTag>
      <w:r w:rsidR="003650CC">
        <w:t xml:space="preserve"> </w:t>
      </w:r>
      <w:r w:rsidR="00437C80" w:rsidRPr="00AE3D8A">
        <w:t>The Joint Venture Agreement</w:t>
      </w:r>
      <w:r w:rsidR="00437C80">
        <w:t xml:space="preserve"> </w:t>
      </w:r>
      <w:r w:rsidR="00437C80" w:rsidRPr="00AE3D8A">
        <w:t>(the agreement must meet all the requirements set forth in 13 CFR 124</w:t>
      </w:r>
      <w:smartTag w:uri="urn:schemas-microsoft-com:office:smarttags" w:element="PersonName">
        <w:r w:rsidR="00437C80" w:rsidRPr="00AE3D8A">
          <w:t>.</w:t>
        </w:r>
      </w:smartTag>
      <w:r w:rsidR="00437C80" w:rsidRPr="00AE3D8A">
        <w:t xml:space="preserve">513(c) and </w:t>
      </w:r>
      <w:r w:rsidR="00437C80">
        <w:t xml:space="preserve">the Question 10 of </w:t>
      </w:r>
      <w:r w:rsidR="00437C80" w:rsidRPr="00AE3D8A">
        <w:t>this chapter);</w:t>
      </w:r>
      <w:bookmarkEnd w:id="15"/>
      <w:r w:rsidR="00437C80" w:rsidRPr="00AE3D8A">
        <w:t xml:space="preserve"> </w:t>
      </w:r>
    </w:p>
    <w:p w:rsidR="00437C80" w:rsidRPr="00AE3D8A" w:rsidRDefault="00747582" w:rsidP="00820711">
      <w:pPr>
        <w:pStyle w:val="Heading3"/>
        <w:ind w:left="0"/>
      </w:pPr>
      <w:bookmarkStart w:id="16" w:name="_Toc53915521"/>
      <w:r>
        <w:sym w:font="Wingdings" w:char="F0A8"/>
      </w:r>
      <w:r w:rsidR="003650CC">
        <w:t>2</w:t>
      </w:r>
      <w:smartTag w:uri="urn:schemas-microsoft-com:office:smarttags" w:element="PersonName">
        <w:r w:rsidR="003650CC">
          <w:t>.</w:t>
        </w:r>
      </w:smartTag>
      <w:r w:rsidR="003650CC">
        <w:t xml:space="preserve"> </w:t>
      </w:r>
      <w:r w:rsidR="00437C80" w:rsidRPr="00AE3D8A">
        <w:t>Three years of signed company year end financial statements and federal tax returns for each participant;</w:t>
      </w:r>
      <w:bookmarkEnd w:id="16"/>
      <w:r w:rsidR="00437C80" w:rsidRPr="00AE3D8A">
        <w:t xml:space="preserve"> </w:t>
      </w:r>
    </w:p>
    <w:p w:rsidR="00437C80" w:rsidRPr="00AE3D8A" w:rsidRDefault="00747582" w:rsidP="00820711">
      <w:pPr>
        <w:pStyle w:val="Heading3"/>
        <w:ind w:left="0"/>
      </w:pPr>
      <w:bookmarkStart w:id="17" w:name="_Toc53915522"/>
      <w:r>
        <w:sym w:font="Wingdings" w:char="F0A8"/>
      </w:r>
      <w:r w:rsidR="003650CC">
        <w:t>3</w:t>
      </w:r>
      <w:smartTag w:uri="urn:schemas-microsoft-com:office:smarttags" w:element="PersonName">
        <w:r w:rsidR="003650CC">
          <w:t>.</w:t>
        </w:r>
      </w:smartTag>
      <w:r w:rsidR="003650CC">
        <w:t xml:space="preserve"> </w:t>
      </w:r>
      <w:r w:rsidR="00437C80" w:rsidRPr="00AE3D8A">
        <w:t>A letter from the managing 8(a) participant stating:</w:t>
      </w:r>
      <w:bookmarkEnd w:id="17"/>
    </w:p>
    <w:p w:rsidR="00437C80" w:rsidRPr="00AE3D8A" w:rsidRDefault="00747582" w:rsidP="008B0956">
      <w:pPr>
        <w:pStyle w:val="Heading4"/>
        <w:ind w:left="720"/>
      </w:pPr>
      <w:r>
        <w:sym w:font="Wingdings" w:char="F0A8"/>
      </w:r>
      <w:r w:rsidR="008B0956">
        <w:t>a</w:t>
      </w:r>
      <w:smartTag w:uri="urn:schemas-microsoft-com:office:smarttags" w:element="PersonName">
        <w:r w:rsidR="008B0956">
          <w:t>.</w:t>
        </w:r>
      </w:smartTag>
      <w:r w:rsidR="008B0956">
        <w:t xml:space="preserve"> </w:t>
      </w:r>
      <w:r w:rsidR="00437C80" w:rsidRPr="00AE3D8A">
        <w:t>What the 8(a) participant or participants lack in capacity and/or capability which makes the Joint Venture necessary for project performance;</w:t>
      </w:r>
    </w:p>
    <w:p w:rsidR="00437C80" w:rsidRPr="00AE3D8A" w:rsidRDefault="00747582" w:rsidP="008B0956">
      <w:pPr>
        <w:pStyle w:val="Heading4"/>
        <w:ind w:left="720"/>
      </w:pPr>
      <w:r>
        <w:sym w:font="Wingdings" w:char="F0A8"/>
      </w:r>
      <w:r w:rsidR="008B0956">
        <w:t>b</w:t>
      </w:r>
      <w:smartTag w:uri="urn:schemas-microsoft-com:office:smarttags" w:element="PersonName">
        <w:r w:rsidR="008B0956">
          <w:t>.</w:t>
        </w:r>
      </w:smartTag>
      <w:r w:rsidR="008B0956">
        <w:t xml:space="preserve"> </w:t>
      </w:r>
      <w:r w:rsidR="00437C80" w:rsidRPr="00AE3D8A">
        <w:t>What specific benefits the 8(a) firm will receive from participation in the Joint Venture (in addition to contract revenue) and how these benefits will affect the 8(a) firm; and</w:t>
      </w:r>
    </w:p>
    <w:p w:rsidR="00437C80" w:rsidRPr="00AE3D8A" w:rsidRDefault="00747582" w:rsidP="008B0956">
      <w:pPr>
        <w:pStyle w:val="Heading4"/>
        <w:ind w:left="0" w:firstLine="720"/>
      </w:pPr>
      <w:r>
        <w:sym w:font="Wingdings" w:char="F0A8"/>
      </w:r>
      <w:r w:rsidR="008B0956">
        <w:t>c</w:t>
      </w:r>
      <w:smartTag w:uri="urn:schemas-microsoft-com:office:smarttags" w:element="PersonName">
        <w:r w:rsidR="008B0956">
          <w:t>.</w:t>
        </w:r>
      </w:smartTag>
      <w:r w:rsidR="008B0956">
        <w:t xml:space="preserve"> </w:t>
      </w:r>
      <w:r w:rsidR="00437C80" w:rsidRPr="00AE3D8A">
        <w:t>What resources the 8(a) participant will bring to the Joint Venture; and</w:t>
      </w:r>
    </w:p>
    <w:p w:rsidR="00437C80" w:rsidRPr="00AE3D8A" w:rsidRDefault="00E63A57" w:rsidP="00A30D80">
      <w:pPr>
        <w:pStyle w:val="Heading2"/>
      </w:pPr>
      <w:bookmarkStart w:id="18" w:name="_Toc53560093"/>
      <w:bookmarkStart w:id="19" w:name="_Toc53562032"/>
      <w:bookmarkStart w:id="20" w:name="_Toc53563146"/>
      <w:bookmarkStart w:id="21" w:name="_Toc53563592"/>
      <w:bookmarkStart w:id="22" w:name="_Toc53911243"/>
      <w:bookmarkStart w:id="23" w:name="_Toc53912029"/>
      <w:bookmarkStart w:id="24" w:name="_Toc53913990"/>
      <w:bookmarkStart w:id="25" w:name="_Toc53914436"/>
      <w:bookmarkStart w:id="26" w:name="_Toc53915524"/>
      <w:bookmarkStart w:id="27" w:name="_Toc53916292"/>
      <w:bookmarkStart w:id="28" w:name="_Toc53916738"/>
      <w:bookmarkStart w:id="29" w:name="_Toc53980163"/>
      <w:bookmarkStart w:id="30" w:name="_Toc77750702"/>
      <w:r>
        <w:t>II</w:t>
      </w:r>
      <w:smartTag w:uri="urn:schemas-microsoft-com:office:smarttags" w:element="PersonName">
        <w:r>
          <w:t>.</w:t>
        </w:r>
      </w:smartTag>
      <w:r>
        <w:t xml:space="preserve"> </w:t>
      </w:r>
      <w:r w:rsidR="001A5FD8">
        <w:t>The following m</w:t>
      </w:r>
      <w:r w:rsidR="00437C80" w:rsidRPr="00AE3D8A">
        <w:t xml:space="preserve">ust </w:t>
      </w:r>
      <w:r w:rsidR="001A5FD8">
        <w:t>b</w:t>
      </w:r>
      <w:r w:rsidR="00437C80" w:rsidRPr="00AE3D8A">
        <w:t>e in the Joint Venture Agreement</w:t>
      </w:r>
      <w:bookmarkEnd w:id="18"/>
      <w:bookmarkEnd w:id="19"/>
      <w:bookmarkEnd w:id="20"/>
      <w:bookmarkEnd w:id="21"/>
      <w:bookmarkEnd w:id="22"/>
      <w:bookmarkEnd w:id="23"/>
      <w:bookmarkEnd w:id="24"/>
      <w:bookmarkEnd w:id="25"/>
      <w:bookmarkEnd w:id="26"/>
      <w:bookmarkEnd w:id="27"/>
      <w:bookmarkEnd w:id="28"/>
      <w:bookmarkEnd w:id="29"/>
      <w:bookmarkEnd w:id="30"/>
      <w:r w:rsidR="001A5FD8">
        <w:t>:</w:t>
      </w:r>
    </w:p>
    <w:p w:rsidR="00437C80" w:rsidRPr="00AE3D8A" w:rsidRDefault="00437C80" w:rsidP="00DF39A1">
      <w:pPr>
        <w:pStyle w:val="Indent1"/>
        <w:ind w:left="0"/>
      </w:pPr>
      <w:r w:rsidRPr="00AE3D8A">
        <w:t>Every JVA to perform an 8(a) contract, including those between Mentors and Protégés, must contain a provision:</w:t>
      </w:r>
    </w:p>
    <w:p w:rsidR="00437C80" w:rsidRPr="00AE3D8A" w:rsidRDefault="00747582" w:rsidP="00551C95">
      <w:pPr>
        <w:pStyle w:val="Heading3"/>
        <w:ind w:left="0"/>
      </w:pPr>
      <w:bookmarkStart w:id="31" w:name="_Toc53915525"/>
      <w:r>
        <w:sym w:font="Wingdings" w:char="F0A8"/>
      </w:r>
      <w:r w:rsidR="004625B8">
        <w:t>1</w:t>
      </w:r>
      <w:smartTag w:uri="urn:schemas-microsoft-com:office:smarttags" w:element="PersonName">
        <w:r w:rsidR="004625B8">
          <w:t>.</w:t>
        </w:r>
      </w:smartTag>
      <w:r w:rsidR="004625B8">
        <w:t xml:space="preserve"> </w:t>
      </w:r>
      <w:r w:rsidR="00437C80" w:rsidRPr="00AE3D8A">
        <w:t>Setting forth the purpose of the Joint Venture;</w:t>
      </w:r>
      <w:bookmarkEnd w:id="31"/>
    </w:p>
    <w:p w:rsidR="00437C80" w:rsidRPr="00AE3D8A" w:rsidRDefault="00747582" w:rsidP="00551C95">
      <w:pPr>
        <w:pStyle w:val="Heading3"/>
        <w:ind w:left="0"/>
      </w:pPr>
      <w:bookmarkStart w:id="32" w:name="_Toc53915526"/>
      <w:r>
        <w:lastRenderedPageBreak/>
        <w:sym w:font="Wingdings" w:char="F0A8"/>
      </w:r>
      <w:r w:rsidR="004625B8">
        <w:t>2</w:t>
      </w:r>
      <w:smartTag w:uri="urn:schemas-microsoft-com:office:smarttags" w:element="PersonName">
        <w:r w:rsidR="004625B8">
          <w:t>.</w:t>
        </w:r>
      </w:smartTag>
      <w:r w:rsidR="004625B8">
        <w:t xml:space="preserve"> </w:t>
      </w:r>
      <w:r w:rsidR="00437C80" w:rsidRPr="00AE3D8A">
        <w:t>Designating an 8(a) participant as the managing venturer of the Joint Venture, and an employee of the managing venturer as the project manager responsible for performance of the 8(a) contract;</w:t>
      </w:r>
      <w:bookmarkEnd w:id="32"/>
    </w:p>
    <w:p w:rsidR="00437C80" w:rsidRPr="00AE3D8A" w:rsidRDefault="00747582" w:rsidP="00551C95">
      <w:pPr>
        <w:pStyle w:val="Heading3"/>
        <w:ind w:left="0"/>
      </w:pPr>
      <w:bookmarkStart w:id="33" w:name="_Toc53915527"/>
      <w:r>
        <w:sym w:font="Wingdings" w:char="F0A8"/>
      </w:r>
      <w:r w:rsidR="004625B8">
        <w:t>3</w:t>
      </w:r>
      <w:smartTag w:uri="urn:schemas-microsoft-com:office:smarttags" w:element="PersonName">
        <w:r w:rsidR="004625B8">
          <w:t>.</w:t>
        </w:r>
      </w:smartTag>
      <w:r w:rsidR="004625B8">
        <w:t xml:space="preserve"> </w:t>
      </w:r>
      <w:r w:rsidR="00437C80" w:rsidRPr="00AE3D8A">
        <w:t>Stating that not less than 51 percent of the net profits earned by the Joint Venture will be distributed to the 8(a) participant;</w:t>
      </w:r>
      <w:bookmarkEnd w:id="33"/>
    </w:p>
    <w:p w:rsidR="00437C80" w:rsidRPr="00AE3D8A" w:rsidRDefault="00747582" w:rsidP="00112AA0">
      <w:pPr>
        <w:pStyle w:val="Heading3"/>
        <w:ind w:left="0"/>
      </w:pPr>
      <w:bookmarkStart w:id="34" w:name="_Toc53915528"/>
      <w:r>
        <w:sym w:font="Wingdings" w:char="F0A8"/>
      </w:r>
      <w:r w:rsidR="004625B8">
        <w:t>4</w:t>
      </w:r>
      <w:smartTag w:uri="urn:schemas-microsoft-com:office:smarttags" w:element="PersonName">
        <w:r w:rsidR="004625B8">
          <w:t>.</w:t>
        </w:r>
      </w:smartTag>
      <w:r w:rsidR="004625B8">
        <w:t xml:space="preserve"> </w:t>
      </w:r>
      <w:r w:rsidR="00437C80" w:rsidRPr="00AE3D8A">
        <w:t>Providing for the establishment and administration of a special bank account in the name of the Joint Venture</w:t>
      </w:r>
      <w:smartTag w:uri="urn:schemas-microsoft-com:office:smarttags" w:element="PersonName">
        <w:r w:rsidR="00437C80" w:rsidRPr="00AE3D8A">
          <w:t>.</w:t>
        </w:r>
      </w:smartTag>
      <w:r w:rsidR="00437C80" w:rsidRPr="00AE3D8A">
        <w:t xml:space="preserve">  This account must require the signature of all parties to the Joint Venture or designees for withdrawal purposes</w:t>
      </w:r>
      <w:smartTag w:uri="urn:schemas-microsoft-com:office:smarttags" w:element="PersonName">
        <w:r w:rsidR="00437C80" w:rsidRPr="00AE3D8A">
          <w:t>.</w:t>
        </w:r>
      </w:smartTag>
      <w:r w:rsidR="00437C80" w:rsidRPr="00AE3D8A">
        <w:t xml:space="preserve">  All payments due the Joint Venture for performance on an 8(a) contract will be deposited in the </w:t>
      </w:r>
      <w:r w:rsidR="00AE39B5">
        <w:t>s</w:t>
      </w:r>
      <w:r w:rsidR="00437C80" w:rsidRPr="00AE3D8A">
        <w:t>pecial account, and all expenses incurred under the contract will be paid from the account;</w:t>
      </w:r>
      <w:bookmarkEnd w:id="34"/>
    </w:p>
    <w:p w:rsidR="00437C80" w:rsidRPr="00AE3D8A" w:rsidRDefault="00747582" w:rsidP="00551C95">
      <w:pPr>
        <w:pStyle w:val="Heading3"/>
        <w:ind w:left="0"/>
      </w:pPr>
      <w:bookmarkStart w:id="35" w:name="_Toc53915529"/>
      <w:r>
        <w:sym w:font="Wingdings" w:char="F0A8"/>
      </w:r>
      <w:r w:rsidR="004625B8">
        <w:t>5</w:t>
      </w:r>
      <w:smartTag w:uri="urn:schemas-microsoft-com:office:smarttags" w:element="PersonName">
        <w:r w:rsidR="004625B8">
          <w:t>.</w:t>
        </w:r>
      </w:smartTag>
      <w:r w:rsidR="004625B8">
        <w:t xml:space="preserve"> </w:t>
      </w:r>
      <w:r w:rsidR="00437C80" w:rsidRPr="00AE3D8A">
        <w:t>Itemizing all major equipment, facilities, and other resources to be furnished by each party to the Joint Venture, with a detailed schedule of cost or value of each;</w:t>
      </w:r>
      <w:bookmarkEnd w:id="35"/>
    </w:p>
    <w:p w:rsidR="00437C80" w:rsidRPr="00AE3D8A" w:rsidRDefault="00747582" w:rsidP="00551C95">
      <w:pPr>
        <w:pStyle w:val="Heading3"/>
        <w:ind w:left="0"/>
      </w:pPr>
      <w:bookmarkStart w:id="36" w:name="_Toc53915530"/>
      <w:r>
        <w:sym w:font="Wingdings" w:char="F0A8"/>
      </w:r>
      <w:r w:rsidR="004625B8">
        <w:t>6</w:t>
      </w:r>
      <w:smartTag w:uri="urn:schemas-microsoft-com:office:smarttags" w:element="PersonName">
        <w:r w:rsidR="004625B8">
          <w:t>.</w:t>
        </w:r>
      </w:smartTag>
      <w:r w:rsidR="004625B8">
        <w:t xml:space="preserve"> </w:t>
      </w:r>
      <w:r w:rsidR="00437C80" w:rsidRPr="00AE3D8A">
        <w:t>Specifying the responsibilities of the parties with regard to contract performance, source of labor and negotiations of the 8(a) contract;</w:t>
      </w:r>
      <w:bookmarkEnd w:id="36"/>
    </w:p>
    <w:p w:rsidR="00437C80" w:rsidRPr="00AE3D8A" w:rsidRDefault="00747582" w:rsidP="00551C95">
      <w:pPr>
        <w:pStyle w:val="Heading3"/>
        <w:ind w:left="0"/>
      </w:pPr>
      <w:bookmarkStart w:id="37" w:name="_Toc53915531"/>
      <w:r>
        <w:sym w:font="Wingdings" w:char="F0A8"/>
      </w:r>
      <w:r w:rsidR="00A66282">
        <w:t>7</w:t>
      </w:r>
      <w:smartTag w:uri="urn:schemas-microsoft-com:office:smarttags" w:element="PersonName">
        <w:r w:rsidR="00A66282">
          <w:t>.</w:t>
        </w:r>
      </w:smartTag>
      <w:r w:rsidR="00A66282">
        <w:t xml:space="preserve"> </w:t>
      </w:r>
      <w:r w:rsidR="00437C80" w:rsidRPr="00AE3D8A">
        <w:t>Obligating all parties to the Joint Venture to ensure performance of the 8(a) contract and to complete performance despite the withdrawal of any member;</w:t>
      </w:r>
      <w:bookmarkEnd w:id="37"/>
    </w:p>
    <w:p w:rsidR="00437C80" w:rsidRPr="00AE3D8A" w:rsidRDefault="00747582" w:rsidP="00551C95">
      <w:pPr>
        <w:pStyle w:val="Heading3"/>
        <w:ind w:left="0"/>
      </w:pPr>
      <w:bookmarkStart w:id="38" w:name="_Toc53915532"/>
      <w:r>
        <w:sym w:font="Wingdings" w:char="F0A8"/>
      </w:r>
      <w:r w:rsidR="00A66282">
        <w:t>8</w:t>
      </w:r>
      <w:smartTag w:uri="urn:schemas-microsoft-com:office:smarttags" w:element="PersonName">
        <w:r w:rsidR="00A66282">
          <w:t>.</w:t>
        </w:r>
      </w:smartTag>
      <w:r w:rsidR="00A66282">
        <w:t xml:space="preserve"> </w:t>
      </w:r>
      <w:r w:rsidR="00437C80" w:rsidRPr="00AE3D8A">
        <w:t>Designating that accounting and other administrative records relating to the Joint Venture be kept in the office of the managing venturer, unless approval to keep them elsewhere is granted by the District Director or his or her designee upon written request;</w:t>
      </w:r>
      <w:bookmarkEnd w:id="38"/>
    </w:p>
    <w:p w:rsidR="00437C80" w:rsidRPr="00AE3D8A" w:rsidRDefault="00747582" w:rsidP="00551C95">
      <w:pPr>
        <w:pStyle w:val="Heading3"/>
        <w:ind w:left="0"/>
      </w:pPr>
      <w:bookmarkStart w:id="39" w:name="_Toc53915533"/>
      <w:r>
        <w:sym w:font="Wingdings" w:char="F0A8"/>
      </w:r>
      <w:r w:rsidR="00A66282">
        <w:t>9</w:t>
      </w:r>
      <w:smartTag w:uri="urn:schemas-microsoft-com:office:smarttags" w:element="PersonName">
        <w:r w:rsidR="00A66282">
          <w:t>.</w:t>
        </w:r>
      </w:smartTag>
      <w:r w:rsidR="00A66282">
        <w:t xml:space="preserve"> </w:t>
      </w:r>
      <w:r w:rsidR="00437C80" w:rsidRPr="00AE3D8A">
        <w:t>Requiring that the final original records be retained by the managing venturer upon completion of the 8(a) contract performed by the Joint Venture;</w:t>
      </w:r>
      <w:bookmarkEnd w:id="39"/>
    </w:p>
    <w:p w:rsidR="00437C80" w:rsidRPr="00AE3D8A" w:rsidRDefault="00747582" w:rsidP="00551C95">
      <w:pPr>
        <w:pStyle w:val="Heading3"/>
        <w:ind w:left="0"/>
      </w:pPr>
      <w:bookmarkStart w:id="40" w:name="_Toc53915534"/>
      <w:r>
        <w:sym w:font="Wingdings" w:char="F0A8"/>
      </w:r>
      <w:r w:rsidR="00A66282">
        <w:t>10</w:t>
      </w:r>
      <w:smartTag w:uri="urn:schemas-microsoft-com:office:smarttags" w:element="PersonName">
        <w:r w:rsidR="00A66282">
          <w:t>.</w:t>
        </w:r>
      </w:smartTag>
      <w:r w:rsidR="00A66282">
        <w:t xml:space="preserve"> </w:t>
      </w:r>
      <w:r w:rsidR="00437C80" w:rsidRPr="00AE3D8A">
        <w:t>Stating that quarterly financial statements showing cumulative contract receipts and expenditures (including salaries of the Joint Venture's principals) must be submitted to SBA not later than 45 days after each operating quarter of the Joint Venture; and</w:t>
      </w:r>
      <w:bookmarkEnd w:id="40"/>
    </w:p>
    <w:p w:rsidR="00437C80" w:rsidRPr="00AE3D8A" w:rsidRDefault="00747582" w:rsidP="00551C95">
      <w:pPr>
        <w:pStyle w:val="Heading3"/>
        <w:ind w:left="0"/>
      </w:pPr>
      <w:bookmarkStart w:id="41" w:name="_Toc53915535"/>
      <w:r>
        <w:sym w:font="Wingdings" w:char="F0A8"/>
      </w:r>
      <w:r w:rsidR="00A66282">
        <w:t>11</w:t>
      </w:r>
      <w:smartTag w:uri="urn:schemas-microsoft-com:office:smarttags" w:element="PersonName">
        <w:r w:rsidR="00A66282">
          <w:t>.</w:t>
        </w:r>
      </w:smartTag>
      <w:r w:rsidR="00A66282">
        <w:t xml:space="preserve"> </w:t>
      </w:r>
      <w:r w:rsidR="00437C80" w:rsidRPr="00AE3D8A">
        <w:t>Stating that a project</w:t>
      </w:r>
      <w:r w:rsidR="00437C80" w:rsidRPr="00AE3D8A">
        <w:noBreakHyphen/>
        <w:t>end profit and loss statement, including a statement of final profit distribution, must be submitted to SBA not later than 90 days after completion of the contract</w:t>
      </w:r>
      <w:smartTag w:uri="urn:schemas-microsoft-com:office:smarttags" w:element="PersonName">
        <w:r w:rsidR="00437C80" w:rsidRPr="00AE3D8A">
          <w:t>.</w:t>
        </w:r>
      </w:smartTag>
      <w:bookmarkEnd w:id="41"/>
    </w:p>
    <w:p w:rsidR="00437C80" w:rsidRPr="00AE3D8A" w:rsidRDefault="00A30D80" w:rsidP="00A30D80">
      <w:pPr>
        <w:pStyle w:val="Heading2"/>
      </w:pPr>
      <w:bookmarkStart w:id="42" w:name="_Toc53560094"/>
      <w:bookmarkStart w:id="43" w:name="_Toc53562033"/>
      <w:bookmarkStart w:id="44" w:name="_Toc53563147"/>
      <w:bookmarkStart w:id="45" w:name="_Toc53563593"/>
      <w:bookmarkStart w:id="46" w:name="_Toc53911244"/>
      <w:bookmarkStart w:id="47" w:name="_Toc53912030"/>
      <w:bookmarkStart w:id="48" w:name="_Toc53913991"/>
      <w:bookmarkStart w:id="49" w:name="_Toc53914437"/>
      <w:bookmarkStart w:id="50" w:name="_Toc53915536"/>
      <w:bookmarkStart w:id="51" w:name="_Toc53916293"/>
      <w:bookmarkStart w:id="52" w:name="_Toc53916739"/>
      <w:bookmarkStart w:id="53" w:name="_Toc53980164"/>
      <w:bookmarkStart w:id="54" w:name="_Toc77750703"/>
      <w:r>
        <w:t>III</w:t>
      </w:r>
      <w:smartTag w:uri="urn:schemas-microsoft-com:office:smarttags" w:element="PersonName">
        <w:r>
          <w:t>.</w:t>
        </w:r>
      </w:smartTag>
      <w:r>
        <w:t xml:space="preserve"> </w:t>
      </w:r>
      <w:r w:rsidR="00454A27">
        <w:t xml:space="preserve">The following </w:t>
      </w:r>
      <w:r w:rsidR="00437C80" w:rsidRPr="00AE3D8A">
        <w:t xml:space="preserve">Supplemental Information Must Be Submitted by the Joint Venture </w:t>
      </w:r>
      <w:r>
        <w:t xml:space="preserve">Applicants to </w:t>
      </w:r>
      <w:r w:rsidR="00437C80" w:rsidRPr="00AE3D8A">
        <w:t>the District Office</w:t>
      </w:r>
      <w:bookmarkEnd w:id="42"/>
      <w:bookmarkEnd w:id="43"/>
      <w:bookmarkEnd w:id="44"/>
      <w:bookmarkEnd w:id="45"/>
      <w:bookmarkEnd w:id="46"/>
      <w:bookmarkEnd w:id="47"/>
      <w:bookmarkEnd w:id="48"/>
      <w:bookmarkEnd w:id="49"/>
      <w:bookmarkEnd w:id="50"/>
      <w:bookmarkEnd w:id="51"/>
      <w:bookmarkEnd w:id="52"/>
      <w:bookmarkEnd w:id="53"/>
      <w:bookmarkEnd w:id="54"/>
    </w:p>
    <w:p w:rsidR="00437C80" w:rsidRPr="00AE3D8A" w:rsidRDefault="00747582" w:rsidP="00551C95">
      <w:pPr>
        <w:pStyle w:val="Heading3"/>
        <w:ind w:left="0"/>
      </w:pPr>
      <w:bookmarkStart w:id="55" w:name="_Toc53915537"/>
      <w:r>
        <w:sym w:font="Wingdings" w:char="F0A8"/>
      </w:r>
      <w:r w:rsidR="00D118A4">
        <w:t>1</w:t>
      </w:r>
      <w:smartTag w:uri="urn:schemas-microsoft-com:office:smarttags" w:element="PersonName">
        <w:r w:rsidR="00D118A4">
          <w:t>.</w:t>
        </w:r>
      </w:smartTag>
      <w:r w:rsidR="00D118A4">
        <w:t xml:space="preserve"> </w:t>
      </w:r>
      <w:r w:rsidR="00437C80" w:rsidRPr="00AE3D8A">
        <w:t>Along with the JVA, the Joint Venture applicants must submit the following general identifying information:</w:t>
      </w:r>
      <w:bookmarkEnd w:id="55"/>
    </w:p>
    <w:p w:rsidR="00437C80" w:rsidRPr="00AE3D8A" w:rsidRDefault="00747582" w:rsidP="00551C95">
      <w:pPr>
        <w:pStyle w:val="Heading4"/>
        <w:ind w:left="0" w:firstLine="720"/>
      </w:pPr>
      <w:r>
        <w:sym w:font="Wingdings" w:char="F0A8"/>
      </w:r>
      <w:r w:rsidR="007408DE">
        <w:t>a</w:t>
      </w:r>
      <w:smartTag w:uri="urn:schemas-microsoft-com:office:smarttags" w:element="PersonName">
        <w:r w:rsidR="007408DE">
          <w:t>.</w:t>
        </w:r>
      </w:smartTag>
      <w:r w:rsidR="007408DE">
        <w:t xml:space="preserve"> </w:t>
      </w:r>
      <w:r w:rsidR="00437C80" w:rsidRPr="00AE3D8A">
        <w:t>The name of the Joint Venture (the new entity);</w:t>
      </w:r>
    </w:p>
    <w:p w:rsidR="007408DE" w:rsidRDefault="00747582" w:rsidP="00551C95">
      <w:pPr>
        <w:pStyle w:val="Heading4"/>
        <w:ind w:left="0" w:firstLine="720"/>
      </w:pPr>
      <w:r>
        <w:lastRenderedPageBreak/>
        <w:sym w:font="Wingdings" w:char="F0A8"/>
      </w:r>
      <w:r w:rsidR="007408DE">
        <w:t>b</w:t>
      </w:r>
      <w:smartTag w:uri="urn:schemas-microsoft-com:office:smarttags" w:element="PersonName">
        <w:r w:rsidR="007408DE">
          <w:t>.</w:t>
        </w:r>
      </w:smartTag>
      <w:r w:rsidR="007408DE">
        <w:t xml:space="preserve"> </w:t>
      </w:r>
      <w:r w:rsidR="00437C80" w:rsidRPr="00AE3D8A">
        <w:t>The EIN of the Joint Venture;</w:t>
      </w:r>
    </w:p>
    <w:p w:rsidR="00437C80" w:rsidRPr="00AE3D8A" w:rsidRDefault="00747582" w:rsidP="00551C95">
      <w:pPr>
        <w:pStyle w:val="Heading4"/>
        <w:ind w:left="0" w:firstLine="720"/>
      </w:pPr>
      <w:r>
        <w:sym w:font="Wingdings" w:char="F0A8"/>
      </w:r>
      <w:r w:rsidR="007408DE">
        <w:t>c</w:t>
      </w:r>
      <w:smartTag w:uri="urn:schemas-microsoft-com:office:smarttags" w:element="PersonName">
        <w:r w:rsidR="007408DE">
          <w:t>.</w:t>
        </w:r>
      </w:smartTag>
      <w:r w:rsidR="007408DE">
        <w:t xml:space="preserve"> </w:t>
      </w:r>
      <w:r w:rsidR="00437C80" w:rsidRPr="00AE3D8A">
        <w:t xml:space="preserve">The </w:t>
      </w:r>
      <w:r w:rsidR="00437C80">
        <w:t>business credit report</w:t>
      </w:r>
      <w:r w:rsidR="00437C80" w:rsidRPr="00AE3D8A">
        <w:t xml:space="preserve"> </w:t>
      </w:r>
      <w:r w:rsidR="00437C80">
        <w:t xml:space="preserve">(formerly the DUNS) </w:t>
      </w:r>
      <w:r w:rsidR="00437C80" w:rsidRPr="00AE3D8A">
        <w:t xml:space="preserve">number of the Joint </w:t>
      </w:r>
      <w:r w:rsidR="007408DE">
        <w:t xml:space="preserve"> </w:t>
      </w:r>
      <w:r w:rsidR="00437C80" w:rsidRPr="00AE3D8A">
        <w:t>Venture;</w:t>
      </w:r>
    </w:p>
    <w:p w:rsidR="00437C80" w:rsidRPr="00AE3D8A" w:rsidRDefault="00747582" w:rsidP="00551C95">
      <w:pPr>
        <w:pStyle w:val="Heading4"/>
        <w:ind w:left="0" w:firstLine="720"/>
      </w:pPr>
      <w:r>
        <w:sym w:font="Wingdings" w:char="F0A8"/>
      </w:r>
      <w:r w:rsidR="003B2719">
        <w:t>d</w:t>
      </w:r>
      <w:smartTag w:uri="urn:schemas-microsoft-com:office:smarttags" w:element="PersonName">
        <w:r w:rsidR="003B2719">
          <w:t>.</w:t>
        </w:r>
      </w:smartTag>
      <w:r w:rsidR="003B2719">
        <w:t xml:space="preserve"> </w:t>
      </w:r>
      <w:r w:rsidR="00437C80" w:rsidRPr="00AE3D8A">
        <w:t>The names of the firms participating in the Joint Venture;</w:t>
      </w:r>
    </w:p>
    <w:p w:rsidR="00437C80" w:rsidRPr="00AE3D8A" w:rsidRDefault="00747582" w:rsidP="00551C95">
      <w:pPr>
        <w:pStyle w:val="Heading4"/>
        <w:ind w:left="0" w:firstLine="720"/>
      </w:pPr>
      <w:r>
        <w:sym w:font="Wingdings" w:char="F0A8"/>
      </w:r>
      <w:r w:rsidR="003B2719">
        <w:t>e</w:t>
      </w:r>
      <w:smartTag w:uri="urn:schemas-microsoft-com:office:smarttags" w:element="PersonName">
        <w:r w:rsidR="003B2719">
          <w:t>.</w:t>
        </w:r>
      </w:smartTag>
      <w:r w:rsidR="003B2719">
        <w:t xml:space="preserve"> </w:t>
      </w:r>
      <w:r w:rsidR="00437C80" w:rsidRPr="00AE3D8A">
        <w:t>For each firm involved in the Joint Venture, submit:</w:t>
      </w:r>
    </w:p>
    <w:p w:rsidR="00551C95" w:rsidRDefault="00551C95" w:rsidP="00551C95">
      <w:pPr>
        <w:pStyle w:val="Heading5"/>
        <w:numPr>
          <w:ilvl w:val="0"/>
          <w:numId w:val="0"/>
        </w:numPr>
        <w:ind w:left="1080"/>
      </w:pPr>
    </w:p>
    <w:p w:rsidR="00551C95" w:rsidRDefault="00551C95" w:rsidP="00551C95"/>
    <w:p w:rsidR="00FF6E46" w:rsidRDefault="00FF6E46" w:rsidP="00FF6E46"/>
    <w:p w:rsidR="00E7312C" w:rsidRPr="00096C2C" w:rsidRDefault="00E7312C" w:rsidP="009A4BCC">
      <w:pPr>
        <w:pStyle w:val="Heading1"/>
      </w:pPr>
      <w:r w:rsidRPr="00096C2C">
        <w:t>J</w:t>
      </w:r>
      <w:r>
        <w:t>OINT</w:t>
      </w:r>
      <w:r w:rsidRPr="00096C2C">
        <w:t xml:space="preserve"> V</w:t>
      </w:r>
      <w:r>
        <w:t>ENTURES</w:t>
      </w:r>
      <w:r w:rsidRPr="00096C2C">
        <w:t xml:space="preserve"> C</w:t>
      </w:r>
      <w:r>
        <w:t>HECK</w:t>
      </w:r>
      <w:r w:rsidRPr="00096C2C">
        <w:t xml:space="preserve"> L</w:t>
      </w:r>
      <w:r>
        <w:t>IST</w:t>
      </w:r>
    </w:p>
    <w:p w:rsidR="00E7312C" w:rsidRDefault="00E7312C" w:rsidP="00E7312C"/>
    <w:p w:rsidR="00437C80" w:rsidRDefault="00747582" w:rsidP="00FF6E46">
      <w:pPr>
        <w:pStyle w:val="Heading5"/>
        <w:numPr>
          <w:ilvl w:val="0"/>
          <w:numId w:val="0"/>
        </w:numPr>
        <w:ind w:left="720" w:firstLine="360"/>
      </w:pPr>
      <w:r>
        <w:sym w:font="Wingdings" w:char="F0A8"/>
      </w:r>
      <w:r w:rsidR="00FF6E46">
        <w:t xml:space="preserve">- </w:t>
      </w:r>
      <w:r w:rsidR="00437C80" w:rsidRPr="00AE3D8A">
        <w:t>The primary industry of the firm;</w:t>
      </w:r>
    </w:p>
    <w:p w:rsidR="00437C80" w:rsidRPr="00AE3D8A" w:rsidRDefault="00747582" w:rsidP="00FF6E46">
      <w:pPr>
        <w:pStyle w:val="Heading5"/>
        <w:numPr>
          <w:ilvl w:val="0"/>
          <w:numId w:val="0"/>
        </w:numPr>
        <w:ind w:left="1080"/>
      </w:pPr>
      <w:r>
        <w:sym w:font="Wingdings" w:char="F0A8"/>
      </w:r>
      <w:r w:rsidR="00FF6E46">
        <w:t xml:space="preserve">- </w:t>
      </w:r>
      <w:r w:rsidR="00437C80" w:rsidRPr="00AE3D8A">
        <w:t>The current capabilities of the firm;</w:t>
      </w:r>
    </w:p>
    <w:p w:rsidR="00437C80" w:rsidRPr="00AE3D8A" w:rsidRDefault="00747582" w:rsidP="00FF6E46">
      <w:pPr>
        <w:pStyle w:val="Heading5"/>
        <w:numPr>
          <w:ilvl w:val="0"/>
          <w:numId w:val="0"/>
        </w:numPr>
        <w:ind w:left="1080"/>
      </w:pPr>
      <w:r>
        <w:sym w:font="Wingdings" w:char="F0A8"/>
      </w:r>
      <w:r w:rsidR="00FF6E46">
        <w:t xml:space="preserve">- </w:t>
      </w:r>
      <w:r w:rsidR="00437C80" w:rsidRPr="00AE3D8A">
        <w:t>A brief description of the history of the firm;</w:t>
      </w:r>
    </w:p>
    <w:p w:rsidR="00437C80" w:rsidRPr="00AE3D8A" w:rsidRDefault="00747582" w:rsidP="00FF6E46">
      <w:pPr>
        <w:pStyle w:val="Heading5"/>
        <w:numPr>
          <w:ilvl w:val="0"/>
          <w:numId w:val="0"/>
        </w:numPr>
        <w:ind w:left="1080"/>
      </w:pPr>
      <w:r>
        <w:sym w:font="Wingdings" w:char="F0A8"/>
      </w:r>
      <w:r w:rsidR="00FF6E46">
        <w:t xml:space="preserve">- </w:t>
      </w:r>
      <w:r w:rsidR="00437C80" w:rsidRPr="00AE3D8A">
        <w:t>SBA Form 355 (Application for Small Business Size Determination); and</w:t>
      </w:r>
    </w:p>
    <w:p w:rsidR="00437C80" w:rsidRDefault="00747582" w:rsidP="00FF6E46">
      <w:pPr>
        <w:pStyle w:val="Heading5"/>
        <w:numPr>
          <w:ilvl w:val="0"/>
          <w:numId w:val="0"/>
        </w:numPr>
        <w:ind w:left="1080"/>
      </w:pPr>
      <w:r>
        <w:sym w:font="Wingdings" w:char="F0A8"/>
      </w:r>
      <w:r w:rsidR="00FF6E46">
        <w:t xml:space="preserve">- </w:t>
      </w:r>
      <w:r w:rsidR="00437C80" w:rsidRPr="00AE3D8A">
        <w:t>SBA Form 1623 (Certification Regarding Debarment, Suspension and other Responsibility Matters).</w:t>
      </w:r>
    </w:p>
    <w:p w:rsidR="00437C80" w:rsidRPr="00872BD3" w:rsidRDefault="00747582" w:rsidP="00551C95">
      <w:pPr>
        <w:pStyle w:val="Heading2"/>
      </w:pPr>
      <w:bookmarkStart w:id="56" w:name="_Toc53915538"/>
      <w:r>
        <w:rPr>
          <w:b w:val="0"/>
        </w:rPr>
        <w:sym w:font="Wingdings" w:char="F0A8"/>
      </w:r>
      <w:r w:rsidR="00A30D80">
        <w:rPr>
          <w:b w:val="0"/>
        </w:rPr>
        <w:t>2</w:t>
      </w:r>
      <w:smartTag w:uri="urn:schemas-microsoft-com:office:smarttags" w:element="PersonName">
        <w:r w:rsidR="00A30D80">
          <w:rPr>
            <w:b w:val="0"/>
          </w:rPr>
          <w:t>.</w:t>
        </w:r>
      </w:smartTag>
      <w:r w:rsidR="00A30D80">
        <w:rPr>
          <w:b w:val="0"/>
        </w:rPr>
        <w:t xml:space="preserve"> </w:t>
      </w:r>
      <w:r w:rsidR="00437C80" w:rsidRPr="00A30D80">
        <w:rPr>
          <w:b w:val="0"/>
        </w:rPr>
        <w:t>The Joint Venture applicants must submit a description of the project that includes:</w:t>
      </w:r>
      <w:bookmarkEnd w:id="56"/>
    </w:p>
    <w:p w:rsidR="00A66282" w:rsidRDefault="00747582" w:rsidP="00551C95">
      <w:pPr>
        <w:pStyle w:val="Heading4"/>
        <w:ind w:left="0" w:firstLine="720"/>
      </w:pPr>
      <w:r>
        <w:sym w:font="Wingdings" w:char="F0A8"/>
      </w:r>
      <w:r w:rsidR="000D2129">
        <w:t>a</w:t>
      </w:r>
      <w:smartTag w:uri="urn:schemas-microsoft-com:office:smarttags" w:element="PersonName">
        <w:r w:rsidR="000D2129">
          <w:t>.</w:t>
        </w:r>
      </w:smartTag>
      <w:r w:rsidR="000D2129">
        <w:t xml:space="preserve"> </w:t>
      </w:r>
      <w:r w:rsidR="00437C80" w:rsidRPr="00AE3D8A">
        <w:t>Customer agency;</w:t>
      </w:r>
    </w:p>
    <w:p w:rsidR="00A66282" w:rsidRDefault="00747582" w:rsidP="00551C95">
      <w:pPr>
        <w:pStyle w:val="Heading4"/>
        <w:ind w:left="0" w:firstLine="720"/>
      </w:pPr>
      <w:r>
        <w:sym w:font="Wingdings" w:char="F0A8"/>
      </w:r>
      <w:r w:rsidR="00A30D80" w:rsidRPr="00A30D80">
        <w:t>b</w:t>
      </w:r>
      <w:smartTag w:uri="urn:schemas-microsoft-com:office:smarttags" w:element="PersonName">
        <w:r w:rsidR="00A30D80" w:rsidRPr="00A30D80">
          <w:t>.</w:t>
        </w:r>
      </w:smartTag>
      <w:r w:rsidR="00A30D80" w:rsidRPr="00A30D80">
        <w:t xml:space="preserve"> </w:t>
      </w:r>
      <w:r w:rsidR="00437C80" w:rsidRPr="00A30D80">
        <w:t>Size and dollar value of project;</w:t>
      </w:r>
    </w:p>
    <w:p w:rsidR="00A66282" w:rsidRDefault="00747582" w:rsidP="00551C95">
      <w:pPr>
        <w:pStyle w:val="Heading4"/>
        <w:ind w:left="0" w:firstLine="720"/>
      </w:pPr>
      <w:r>
        <w:sym w:font="Wingdings" w:char="F0A8"/>
      </w:r>
      <w:r w:rsidR="000D2129" w:rsidRPr="00A30D80">
        <w:t>c</w:t>
      </w:r>
      <w:smartTag w:uri="urn:schemas-microsoft-com:office:smarttags" w:element="PersonName">
        <w:r w:rsidR="000D2129" w:rsidRPr="00A30D80">
          <w:t>.</w:t>
        </w:r>
      </w:smartTag>
      <w:r w:rsidR="000D2129" w:rsidRPr="00A30D80">
        <w:t xml:space="preserve"> </w:t>
      </w:r>
      <w:r w:rsidR="00437C80" w:rsidRPr="00A30D80">
        <w:t>Type of project (general construction, janitorial, etc</w:t>
      </w:r>
      <w:smartTag w:uri="urn:schemas-microsoft-com:office:smarttags" w:element="PersonName">
        <w:r w:rsidR="00437C80" w:rsidRPr="00A30D80">
          <w:t>.</w:t>
        </w:r>
      </w:smartTag>
      <w:r w:rsidR="00437C80" w:rsidRPr="00A30D80">
        <w:t>);</w:t>
      </w:r>
    </w:p>
    <w:p w:rsidR="00A66282" w:rsidRDefault="00747582" w:rsidP="00551C95">
      <w:pPr>
        <w:pStyle w:val="Heading4"/>
        <w:ind w:left="0" w:firstLine="720"/>
      </w:pPr>
      <w:r>
        <w:sym w:font="Wingdings" w:char="F0A8"/>
      </w:r>
      <w:r w:rsidR="000D2129" w:rsidRPr="00A66282">
        <w:t>d</w:t>
      </w:r>
      <w:smartTag w:uri="urn:schemas-microsoft-com:office:smarttags" w:element="PersonName">
        <w:r w:rsidR="000D2129" w:rsidRPr="00A66282">
          <w:t>.</w:t>
        </w:r>
      </w:smartTag>
      <w:r w:rsidR="000D2129" w:rsidRPr="00A66282">
        <w:t xml:space="preserve"> </w:t>
      </w:r>
      <w:r w:rsidR="00437C80" w:rsidRPr="00A66282">
        <w:t>Expected award date for the project;</w:t>
      </w:r>
    </w:p>
    <w:p w:rsidR="00A66282" w:rsidRDefault="00747582" w:rsidP="00551C95">
      <w:pPr>
        <w:pStyle w:val="Heading4"/>
        <w:ind w:left="0" w:firstLine="720"/>
      </w:pPr>
      <w:r>
        <w:sym w:font="Wingdings" w:char="F0A8"/>
      </w:r>
      <w:r w:rsidR="000D2129" w:rsidRPr="00A30D80">
        <w:t>e</w:t>
      </w:r>
      <w:smartTag w:uri="urn:schemas-microsoft-com:office:smarttags" w:element="PersonName">
        <w:r w:rsidR="000D2129" w:rsidRPr="00A30D80">
          <w:t>.</w:t>
        </w:r>
      </w:smartTag>
      <w:r w:rsidR="000D2129" w:rsidRPr="00A30D80">
        <w:t xml:space="preserve"> </w:t>
      </w:r>
      <w:r w:rsidR="00437C80" w:rsidRPr="00A30D80">
        <w:t>Duration of project and requirements for performance;</w:t>
      </w:r>
    </w:p>
    <w:p w:rsidR="00A66282" w:rsidRDefault="00747582" w:rsidP="00551C95">
      <w:pPr>
        <w:pStyle w:val="Heading4"/>
        <w:ind w:left="0" w:firstLine="720"/>
      </w:pPr>
      <w:r>
        <w:sym w:font="Wingdings" w:char="F0A8"/>
      </w:r>
      <w:r w:rsidR="000D2129" w:rsidRPr="00A30D80">
        <w:t>f</w:t>
      </w:r>
      <w:smartTag w:uri="urn:schemas-microsoft-com:office:smarttags" w:element="PersonName">
        <w:r w:rsidR="000D2129" w:rsidRPr="00A30D80">
          <w:t>.</w:t>
        </w:r>
      </w:smartTag>
      <w:r w:rsidR="000D2129" w:rsidRPr="00A30D80">
        <w:t xml:space="preserve"> </w:t>
      </w:r>
      <w:r w:rsidR="00437C80" w:rsidRPr="00A30D80">
        <w:t>Copy of the requirement’s offer and acceptance letters;</w:t>
      </w:r>
    </w:p>
    <w:p w:rsidR="00A66282" w:rsidRDefault="00747582" w:rsidP="00551C95">
      <w:pPr>
        <w:pStyle w:val="Heading4"/>
        <w:ind w:left="0" w:firstLine="720"/>
      </w:pPr>
      <w:r>
        <w:sym w:font="Wingdings" w:char="F0A8"/>
      </w:r>
      <w:r w:rsidR="000D2129" w:rsidRPr="00A66282">
        <w:t>g</w:t>
      </w:r>
      <w:smartTag w:uri="urn:schemas-microsoft-com:office:smarttags" w:element="PersonName">
        <w:r w:rsidR="000D2129" w:rsidRPr="00A66282">
          <w:t>.</w:t>
        </w:r>
      </w:smartTag>
      <w:r w:rsidR="000D2129" w:rsidRPr="00A66282">
        <w:t xml:space="preserve"> </w:t>
      </w:r>
      <w:r w:rsidR="00437C80" w:rsidRPr="00A66282">
        <w:t>Draft or final copy of bid proposal or offer;</w:t>
      </w:r>
    </w:p>
    <w:p w:rsidR="00A66282" w:rsidRDefault="00747582" w:rsidP="00551C95">
      <w:pPr>
        <w:pStyle w:val="Heading4"/>
        <w:ind w:left="720"/>
      </w:pPr>
      <w:r>
        <w:sym w:font="Wingdings" w:char="F0A8"/>
      </w:r>
      <w:r w:rsidR="000D2129" w:rsidRPr="00A30D80">
        <w:t>h</w:t>
      </w:r>
      <w:smartTag w:uri="urn:schemas-microsoft-com:office:smarttags" w:element="PersonName">
        <w:r w:rsidR="000D2129" w:rsidRPr="00A30D80">
          <w:t>.</w:t>
        </w:r>
      </w:smartTag>
      <w:r w:rsidR="000D2129" w:rsidRPr="00A30D80">
        <w:t xml:space="preserve"> </w:t>
      </w:r>
      <w:r w:rsidR="00437C80" w:rsidRPr="00A30D80">
        <w:t>An analysis (prepared by the Joint Venture participants) of the project that describes the anticipated cash flow, personnel, equipment and facility requirements;</w:t>
      </w:r>
    </w:p>
    <w:p w:rsidR="00A66282" w:rsidRDefault="00747582" w:rsidP="00551C95">
      <w:pPr>
        <w:pStyle w:val="Heading4"/>
        <w:ind w:left="0" w:firstLine="720"/>
      </w:pPr>
      <w:r>
        <w:sym w:font="Wingdings" w:char="F0A8"/>
      </w:r>
      <w:r w:rsidR="000D2129" w:rsidRPr="00A66282">
        <w:t>i</w:t>
      </w:r>
      <w:smartTag w:uri="urn:schemas-microsoft-com:office:smarttags" w:element="PersonName">
        <w:r w:rsidR="000D2129" w:rsidRPr="00A66282">
          <w:t>.</w:t>
        </w:r>
      </w:smartTag>
      <w:r w:rsidR="000D2129" w:rsidRPr="00A66282">
        <w:t xml:space="preserve"> </w:t>
      </w:r>
      <w:r w:rsidR="00437C80" w:rsidRPr="00A66282">
        <w:t>A copy of the Statement of Work; and</w:t>
      </w:r>
    </w:p>
    <w:p w:rsidR="00437C80" w:rsidRPr="00A30D80" w:rsidRDefault="00747582" w:rsidP="00551C95">
      <w:pPr>
        <w:pStyle w:val="Heading4"/>
        <w:ind w:left="0" w:firstLine="720"/>
      </w:pPr>
      <w:r>
        <w:sym w:font="Wingdings" w:char="F0A8"/>
      </w:r>
      <w:r w:rsidR="000D2129" w:rsidRPr="00A30D80">
        <w:t>j</w:t>
      </w:r>
      <w:smartTag w:uri="urn:schemas-microsoft-com:office:smarttags" w:element="PersonName">
        <w:r w:rsidR="000D2129" w:rsidRPr="00A30D80">
          <w:t>.</w:t>
        </w:r>
      </w:smartTag>
      <w:r w:rsidR="000D2129" w:rsidRPr="00A30D80">
        <w:t xml:space="preserve"> </w:t>
      </w:r>
      <w:r w:rsidR="00437C80" w:rsidRPr="00A30D80">
        <w:t>The procurement's FedBizOpps synopsis</w:t>
      </w:r>
      <w:smartTag w:uri="urn:schemas-microsoft-com:office:smarttags" w:element="PersonName">
        <w:r w:rsidR="00437C80" w:rsidRPr="00A30D80">
          <w:t>.</w:t>
        </w:r>
      </w:smartTag>
    </w:p>
    <w:p w:rsidR="00386484" w:rsidRPr="00A30D80" w:rsidRDefault="00747582" w:rsidP="00551C95">
      <w:pPr>
        <w:pStyle w:val="Heading2"/>
        <w:rPr>
          <w:b w:val="0"/>
        </w:rPr>
      </w:pPr>
      <w:bookmarkStart w:id="57" w:name="_Toc53915539"/>
      <w:r>
        <w:rPr>
          <w:b w:val="0"/>
        </w:rPr>
        <w:lastRenderedPageBreak/>
        <w:sym w:font="Wingdings" w:char="F0A8"/>
      </w:r>
      <w:r w:rsidR="00D6543D" w:rsidRPr="00A30D80">
        <w:rPr>
          <w:b w:val="0"/>
        </w:rPr>
        <w:t>3</w:t>
      </w:r>
      <w:smartTag w:uri="urn:schemas-microsoft-com:office:smarttags" w:element="PersonName">
        <w:r w:rsidR="00D6543D" w:rsidRPr="00A30D80">
          <w:rPr>
            <w:b w:val="0"/>
          </w:rPr>
          <w:t>.</w:t>
        </w:r>
      </w:smartTag>
      <w:r w:rsidR="00D6543D" w:rsidRPr="00A30D80">
        <w:rPr>
          <w:b w:val="0"/>
        </w:rPr>
        <w:t xml:space="preserve"> </w:t>
      </w:r>
      <w:r w:rsidR="00437C80" w:rsidRPr="00A30D80">
        <w:rPr>
          <w:b w:val="0"/>
        </w:rPr>
        <w:t>For non-8(a) participants, the Joint Venture applicants must submit:</w:t>
      </w:r>
      <w:bookmarkEnd w:id="57"/>
    </w:p>
    <w:p w:rsidR="00A66282" w:rsidRDefault="00747582" w:rsidP="00551C95">
      <w:pPr>
        <w:pStyle w:val="Heading2"/>
        <w:ind w:left="720"/>
        <w:rPr>
          <w:b w:val="0"/>
        </w:rPr>
      </w:pPr>
      <w:r>
        <w:rPr>
          <w:b w:val="0"/>
        </w:rPr>
        <w:sym w:font="Wingdings" w:char="F0A8"/>
      </w:r>
      <w:r w:rsidR="000D2129" w:rsidRPr="00A30D80">
        <w:rPr>
          <w:b w:val="0"/>
        </w:rPr>
        <w:t>a</w:t>
      </w:r>
      <w:smartTag w:uri="urn:schemas-microsoft-com:office:smarttags" w:element="PersonName">
        <w:r w:rsidR="000D2129" w:rsidRPr="00A30D80">
          <w:rPr>
            <w:b w:val="0"/>
          </w:rPr>
          <w:t>.</w:t>
        </w:r>
      </w:smartTag>
      <w:r w:rsidR="000D2129" w:rsidRPr="00A30D80">
        <w:rPr>
          <w:b w:val="0"/>
        </w:rPr>
        <w:t xml:space="preserve"> </w:t>
      </w:r>
      <w:r w:rsidR="00437C80" w:rsidRPr="00A30D80">
        <w:rPr>
          <w:b w:val="0"/>
        </w:rPr>
        <w:t xml:space="preserve">The number and value of contracts in the same NAICS code as that assigned to the procurement; </w:t>
      </w:r>
    </w:p>
    <w:p w:rsidR="00386484" w:rsidRPr="00A30D80" w:rsidRDefault="00747582" w:rsidP="00551C95">
      <w:pPr>
        <w:pStyle w:val="Heading2"/>
        <w:ind w:firstLine="720"/>
        <w:rPr>
          <w:b w:val="0"/>
        </w:rPr>
      </w:pPr>
      <w:r>
        <w:rPr>
          <w:b w:val="0"/>
        </w:rPr>
        <w:sym w:font="Wingdings" w:char="F0A8"/>
      </w:r>
      <w:r w:rsidR="000D2129" w:rsidRPr="00A30D80">
        <w:rPr>
          <w:b w:val="0"/>
        </w:rPr>
        <w:t>b</w:t>
      </w:r>
      <w:smartTag w:uri="urn:schemas-microsoft-com:office:smarttags" w:element="PersonName">
        <w:r w:rsidR="000D2129" w:rsidRPr="00A30D80">
          <w:rPr>
            <w:b w:val="0"/>
          </w:rPr>
          <w:t>.</w:t>
        </w:r>
      </w:smartTag>
      <w:r w:rsidR="000D2129" w:rsidRPr="00A30D80">
        <w:rPr>
          <w:b w:val="0"/>
        </w:rPr>
        <w:t xml:space="preserve"> </w:t>
      </w:r>
      <w:r w:rsidR="00437C80" w:rsidRPr="00A30D80">
        <w:rPr>
          <w:b w:val="0"/>
        </w:rPr>
        <w:t>Relevant experience and professional licenses, etc</w:t>
      </w:r>
      <w:smartTag w:uri="urn:schemas-microsoft-com:office:smarttags" w:element="PersonName">
        <w:r w:rsidR="00437C80" w:rsidRPr="00A30D80">
          <w:rPr>
            <w:b w:val="0"/>
          </w:rPr>
          <w:t>.</w:t>
        </w:r>
      </w:smartTag>
      <w:r w:rsidR="00437C80" w:rsidRPr="00A30D80">
        <w:rPr>
          <w:b w:val="0"/>
        </w:rPr>
        <w:t>; and</w:t>
      </w:r>
    </w:p>
    <w:p w:rsidR="00437C80" w:rsidRPr="00A30D80" w:rsidRDefault="00747582" w:rsidP="00551C95">
      <w:pPr>
        <w:pStyle w:val="Heading2"/>
        <w:ind w:left="720"/>
        <w:rPr>
          <w:b w:val="0"/>
        </w:rPr>
      </w:pPr>
      <w:r>
        <w:rPr>
          <w:b w:val="0"/>
        </w:rPr>
        <w:sym w:font="Wingdings" w:char="F0A8"/>
      </w:r>
      <w:r w:rsidR="000D2129" w:rsidRPr="00A30D80">
        <w:rPr>
          <w:b w:val="0"/>
        </w:rPr>
        <w:t>c</w:t>
      </w:r>
      <w:smartTag w:uri="urn:schemas-microsoft-com:office:smarttags" w:element="PersonName">
        <w:r w:rsidR="000D2129" w:rsidRPr="00A30D80">
          <w:rPr>
            <w:b w:val="0"/>
          </w:rPr>
          <w:t>.</w:t>
        </w:r>
      </w:smartTag>
      <w:r w:rsidR="000D2129" w:rsidRPr="00A30D80">
        <w:rPr>
          <w:b w:val="0"/>
        </w:rPr>
        <w:t xml:space="preserve"> </w:t>
      </w:r>
      <w:r w:rsidR="00437C80" w:rsidRPr="00A30D80">
        <w:rPr>
          <w:b w:val="0"/>
        </w:rPr>
        <w:t>Details of all previous Joint Ventures with 8(a) firms, including the names of all participants in those JVAs</w:t>
      </w:r>
      <w:smartTag w:uri="urn:schemas-microsoft-com:office:smarttags" w:element="PersonName">
        <w:r w:rsidR="00437C80" w:rsidRPr="00A30D80">
          <w:rPr>
            <w:b w:val="0"/>
          </w:rPr>
          <w:t>.</w:t>
        </w:r>
      </w:smartTag>
    </w:p>
    <w:p w:rsidR="00E1543B" w:rsidRDefault="00747582" w:rsidP="00551C95">
      <w:pPr>
        <w:pStyle w:val="Heading3"/>
        <w:ind w:left="0"/>
      </w:pPr>
      <w:bookmarkStart w:id="58" w:name="_Toc53915540"/>
      <w:r>
        <w:sym w:font="Wingdings" w:char="F0A8"/>
      </w:r>
      <w:r w:rsidR="000D2129">
        <w:t>4</w:t>
      </w:r>
      <w:smartTag w:uri="urn:schemas-microsoft-com:office:smarttags" w:element="PersonName">
        <w:r w:rsidR="000D2129">
          <w:t>.</w:t>
        </w:r>
      </w:smartTag>
      <w:r w:rsidR="000D2129">
        <w:t xml:space="preserve"> </w:t>
      </w:r>
      <w:r w:rsidR="00437C80" w:rsidRPr="00AE3D8A">
        <w:t>Each 8(a) Joint Venture participant must indicate the effect the JVA and the contract award will have on their performance of existing contracts in terms of the following:</w:t>
      </w:r>
      <w:bookmarkEnd w:id="58"/>
      <w:r w:rsidR="00437C80" w:rsidRPr="00AE3D8A">
        <w:t xml:space="preserve"> </w:t>
      </w:r>
    </w:p>
    <w:p w:rsidR="00096C2C" w:rsidRPr="00096C2C" w:rsidRDefault="00096C2C" w:rsidP="009A4BCC">
      <w:pPr>
        <w:pStyle w:val="Heading1"/>
      </w:pPr>
      <w:r w:rsidRPr="00096C2C">
        <w:t>J</w:t>
      </w:r>
      <w:r w:rsidR="005E7540">
        <w:t>OINT</w:t>
      </w:r>
      <w:r w:rsidRPr="00096C2C">
        <w:t xml:space="preserve"> V</w:t>
      </w:r>
      <w:r w:rsidR="005E7540">
        <w:t>ENTURES</w:t>
      </w:r>
      <w:r w:rsidRPr="00096C2C">
        <w:t xml:space="preserve"> C</w:t>
      </w:r>
      <w:r w:rsidR="005E7540">
        <w:t>HECK</w:t>
      </w:r>
      <w:r w:rsidRPr="00096C2C">
        <w:t xml:space="preserve"> L</w:t>
      </w:r>
      <w:r w:rsidR="005E7540">
        <w:t>IST</w:t>
      </w:r>
    </w:p>
    <w:p w:rsidR="00437C80" w:rsidRPr="00112AA0" w:rsidRDefault="00747582" w:rsidP="000E5E69">
      <w:pPr>
        <w:pStyle w:val="Heading3"/>
        <w:ind w:left="0" w:firstLine="720"/>
      </w:pPr>
      <w:r>
        <w:sym w:font="Wingdings" w:char="F0A8"/>
      </w:r>
      <w:r w:rsidR="000E5E69">
        <w:t>a</w:t>
      </w:r>
      <w:smartTag w:uri="urn:schemas-microsoft-com:office:smarttags" w:element="PersonName">
        <w:r w:rsidR="000E5E69">
          <w:t>.</w:t>
        </w:r>
      </w:smartTag>
      <w:r w:rsidR="000E5E69">
        <w:t xml:space="preserve"> </w:t>
      </w:r>
      <w:r w:rsidR="00437C80" w:rsidRPr="00E1543B">
        <w:t>Cash flow;</w:t>
      </w:r>
      <w:r w:rsidR="000E5E69">
        <w:t xml:space="preserve"> </w:t>
      </w:r>
      <w:r w:rsidR="00437C80" w:rsidRPr="00112AA0">
        <w:t>Personnel;</w:t>
      </w:r>
      <w:r w:rsidR="000E5E69">
        <w:t xml:space="preserve"> </w:t>
      </w:r>
      <w:r w:rsidR="00437C80" w:rsidRPr="00112AA0">
        <w:t>Equipment; and</w:t>
      </w:r>
      <w:r w:rsidR="000E5E69">
        <w:t xml:space="preserve"> </w:t>
      </w:r>
      <w:r w:rsidR="00437C80" w:rsidRPr="00112AA0">
        <w:t>Facilities</w:t>
      </w:r>
      <w:smartTag w:uri="urn:schemas-microsoft-com:office:smarttags" w:element="PersonName">
        <w:r w:rsidR="00437C80" w:rsidRPr="00112AA0">
          <w:t>.</w:t>
        </w:r>
      </w:smartTag>
    </w:p>
    <w:p w:rsidR="00437C80" w:rsidRPr="00AE3D8A" w:rsidRDefault="00747582" w:rsidP="001D5F0B">
      <w:pPr>
        <w:pStyle w:val="Heading3"/>
        <w:ind w:left="0"/>
      </w:pPr>
      <w:bookmarkStart w:id="59" w:name="_Toc53915541"/>
      <w:r>
        <w:sym w:font="Wingdings" w:char="F0A8"/>
      </w:r>
      <w:r w:rsidR="00E1543B">
        <w:t>5</w:t>
      </w:r>
      <w:smartTag w:uri="urn:schemas-microsoft-com:office:smarttags" w:element="PersonName">
        <w:r w:rsidR="00E1543B">
          <w:t>.</w:t>
        </w:r>
      </w:smartTag>
      <w:r w:rsidR="00E1543B">
        <w:t xml:space="preserve"> </w:t>
      </w:r>
      <w:r w:rsidR="00437C80" w:rsidRPr="00AE3D8A">
        <w:t>The Joint Venture applicants must outline the distribution of profits for the Joint Venture and must demonstrate that the combined 8(a) participants will receive at least 51 percent of the profits earned by the Joint Venture</w:t>
      </w:r>
      <w:smartTag w:uri="urn:schemas-microsoft-com:office:smarttags" w:element="PersonName">
        <w:r w:rsidR="00437C80" w:rsidRPr="00AE3D8A">
          <w:t>.</w:t>
        </w:r>
      </w:smartTag>
      <w:bookmarkEnd w:id="59"/>
      <w:r w:rsidR="00437C80" w:rsidRPr="00AE3D8A">
        <w:t xml:space="preserve"> </w:t>
      </w:r>
    </w:p>
    <w:p w:rsidR="00437C80" w:rsidRPr="00AE3D8A" w:rsidRDefault="00747582" w:rsidP="001D5F0B">
      <w:pPr>
        <w:pStyle w:val="Heading3"/>
        <w:ind w:left="0"/>
      </w:pPr>
      <w:bookmarkStart w:id="60" w:name="_Toc53915542"/>
      <w:r>
        <w:sym w:font="Wingdings" w:char="F0A8"/>
      </w:r>
      <w:r w:rsidR="00E1543B">
        <w:t>6</w:t>
      </w:r>
      <w:smartTag w:uri="urn:schemas-microsoft-com:office:smarttags" w:element="PersonName">
        <w:r w:rsidR="00E1543B">
          <w:t>.</w:t>
        </w:r>
      </w:smartTag>
      <w:r w:rsidR="00E1543B">
        <w:t xml:space="preserve"> </w:t>
      </w:r>
      <w:r w:rsidR="00437C80" w:rsidRPr="00AE3D8A">
        <w:t>The Joint Venture applicants must demonstrate that the Joint Venture meets the relevant size requirements, and must analyze the percentages of work to be performed by each firm and each subcontractor</w:t>
      </w:r>
      <w:smartTag w:uri="urn:schemas-microsoft-com:office:smarttags" w:element="PersonName">
        <w:r w:rsidR="00437C80" w:rsidRPr="00AE3D8A">
          <w:t>.</w:t>
        </w:r>
      </w:smartTag>
      <w:r w:rsidR="00437C80" w:rsidRPr="00AE3D8A">
        <w:t xml:space="preserve">  </w:t>
      </w:r>
      <w:r w:rsidR="00437C80" w:rsidRPr="00AE3D8A">
        <w:rPr>
          <w:i/>
        </w:rPr>
        <w:t>See</w:t>
      </w:r>
      <w:r w:rsidR="00437C80" w:rsidRPr="00AE3D8A">
        <w:t xml:space="preserve"> 13 CFR 124</w:t>
      </w:r>
      <w:smartTag w:uri="urn:schemas-microsoft-com:office:smarttags" w:element="PersonName">
        <w:r w:rsidR="00437C80" w:rsidRPr="00AE3D8A">
          <w:t>.</w:t>
        </w:r>
      </w:smartTag>
      <w:r w:rsidR="00437C80" w:rsidRPr="00AE3D8A">
        <w:t>510, 124</w:t>
      </w:r>
      <w:smartTag w:uri="urn:schemas-microsoft-com:office:smarttags" w:element="PersonName">
        <w:r w:rsidR="00437C80" w:rsidRPr="00AE3D8A">
          <w:t>.</w:t>
        </w:r>
      </w:smartTag>
      <w:r w:rsidR="00437C80" w:rsidRPr="00AE3D8A">
        <w:t>513(d); 125</w:t>
      </w:r>
      <w:smartTag w:uri="urn:schemas-microsoft-com:office:smarttags" w:element="PersonName">
        <w:r w:rsidR="00437C80" w:rsidRPr="00AE3D8A">
          <w:t>.</w:t>
        </w:r>
      </w:smartTag>
      <w:r w:rsidR="00437C80" w:rsidRPr="00AE3D8A">
        <w:t>6</w:t>
      </w:r>
      <w:smartTag w:uri="urn:schemas-microsoft-com:office:smarttags" w:element="PersonName">
        <w:r w:rsidR="00437C80" w:rsidRPr="00AE3D8A">
          <w:t>.</w:t>
        </w:r>
      </w:smartTag>
      <w:bookmarkEnd w:id="60"/>
    </w:p>
    <w:p w:rsidR="00437C80" w:rsidRPr="00AE3D8A" w:rsidRDefault="00747582" w:rsidP="001D5F0B">
      <w:pPr>
        <w:pStyle w:val="Heading3"/>
        <w:ind w:left="0"/>
      </w:pPr>
      <w:bookmarkStart w:id="61" w:name="_Toc53915543"/>
      <w:r>
        <w:sym w:font="Wingdings" w:char="F0A8"/>
      </w:r>
      <w:r w:rsidR="002E38CB">
        <w:t>7</w:t>
      </w:r>
      <w:smartTag w:uri="urn:schemas-microsoft-com:office:smarttags" w:element="PersonName">
        <w:r w:rsidR="002E38CB">
          <w:t>.</w:t>
        </w:r>
      </w:smartTag>
      <w:r w:rsidR="002E38CB">
        <w:t xml:space="preserve"> </w:t>
      </w:r>
      <w:r w:rsidR="00437C80" w:rsidRPr="00AE3D8A">
        <w:t>The Joint Venture applicants must submit the following financial information and certifications:</w:t>
      </w:r>
      <w:bookmarkEnd w:id="61"/>
      <w:r w:rsidR="00437C80" w:rsidRPr="00AE3D8A">
        <w:t xml:space="preserve">  </w:t>
      </w:r>
    </w:p>
    <w:p w:rsidR="00A66282" w:rsidRPr="00112AA0" w:rsidRDefault="00747582" w:rsidP="009A4BCC">
      <w:pPr>
        <w:pStyle w:val="Heading1"/>
      </w:pPr>
      <w:r>
        <w:sym w:font="Wingdings" w:char="F0A8"/>
      </w:r>
      <w:r w:rsidR="001D5F0B" w:rsidRPr="00112AA0">
        <w:t>a</w:t>
      </w:r>
      <w:smartTag w:uri="urn:schemas-microsoft-com:office:smarttags" w:element="PersonName">
        <w:r w:rsidR="00112AA0">
          <w:t>.</w:t>
        </w:r>
      </w:smartTag>
      <w:r w:rsidR="001D5F0B" w:rsidRPr="00112AA0">
        <w:t xml:space="preserve"> </w:t>
      </w:r>
      <w:r w:rsidR="00437C80" w:rsidRPr="00112AA0">
        <w:t>Documentation indicating the establishment and administration of a special  account in the name of the Joint Venture</w:t>
      </w:r>
      <w:smartTag w:uri="urn:schemas-microsoft-com:office:smarttags" w:element="PersonName">
        <w:r w:rsidR="00437C80" w:rsidRPr="00112AA0">
          <w:t>.</w:t>
        </w:r>
      </w:smartTag>
      <w:r w:rsidR="00437C80" w:rsidRPr="00112AA0">
        <w:t xml:space="preserve">  </w:t>
      </w:r>
      <w:r w:rsidR="00437C80" w:rsidRPr="00112AA0">
        <w:rPr>
          <w:i/>
        </w:rPr>
        <w:t>See</w:t>
      </w:r>
      <w:r w:rsidR="00437C80" w:rsidRPr="00112AA0">
        <w:t xml:space="preserve"> Question 10;</w:t>
      </w:r>
    </w:p>
    <w:p w:rsidR="00437C80" w:rsidRPr="00112AA0" w:rsidRDefault="00747582" w:rsidP="009A4BCC">
      <w:pPr>
        <w:pStyle w:val="Heading1"/>
      </w:pPr>
      <w:r>
        <w:sym w:font="Wingdings" w:char="F0A8"/>
      </w:r>
      <w:r w:rsidR="001D5F0B" w:rsidRPr="00112AA0">
        <w:t>b</w:t>
      </w:r>
      <w:smartTag w:uri="urn:schemas-microsoft-com:office:smarttags" w:element="PersonName">
        <w:r w:rsidR="001D5F0B" w:rsidRPr="00112AA0">
          <w:t>.</w:t>
        </w:r>
      </w:smartTag>
      <w:r w:rsidR="001D5F0B" w:rsidRPr="00112AA0">
        <w:t xml:space="preserve"> </w:t>
      </w:r>
      <w:r w:rsidR="00437C80" w:rsidRPr="00112AA0">
        <w:t xml:space="preserve">Amount and percentage of capital that each venturer is contributing; </w:t>
      </w:r>
    </w:p>
    <w:p w:rsidR="00437C80" w:rsidRPr="00112AA0" w:rsidRDefault="005E2F9B" w:rsidP="009A4BCC">
      <w:pPr>
        <w:pStyle w:val="Heading1"/>
      </w:pPr>
      <w:r>
        <w:sym w:font="Wingdings" w:char="F0A8"/>
      </w:r>
      <w:r w:rsidR="001D5F0B" w:rsidRPr="00112AA0">
        <w:t>c</w:t>
      </w:r>
      <w:smartTag w:uri="urn:schemas-microsoft-com:office:smarttags" w:element="PersonName">
        <w:r w:rsidR="001D5F0B" w:rsidRPr="00112AA0">
          <w:t>.</w:t>
        </w:r>
      </w:smartTag>
      <w:r w:rsidR="00112AA0">
        <w:t xml:space="preserve"> </w:t>
      </w:r>
      <w:r w:rsidR="00437C80" w:rsidRPr="00112AA0">
        <w:t xml:space="preserve">Three years of signed company year end financial statements and federal tax returns for each participant; and </w:t>
      </w:r>
    </w:p>
    <w:p w:rsidR="00437C80" w:rsidRPr="00112AA0" w:rsidRDefault="005E2F9B" w:rsidP="009A4BCC">
      <w:pPr>
        <w:pStyle w:val="Heading1"/>
      </w:pPr>
      <w:r>
        <w:sym w:font="Wingdings" w:char="F0A8"/>
      </w:r>
      <w:r w:rsidR="001D5F0B" w:rsidRPr="00112AA0">
        <w:t>d</w:t>
      </w:r>
      <w:smartTag w:uri="urn:schemas-microsoft-com:office:smarttags" w:element="PersonName">
        <w:r w:rsidR="001D5F0B" w:rsidRPr="00112AA0">
          <w:t>.</w:t>
        </w:r>
      </w:smartTag>
      <w:r w:rsidR="001D5F0B" w:rsidRPr="00112AA0">
        <w:t xml:space="preserve"> </w:t>
      </w:r>
      <w:r w:rsidR="00437C80" w:rsidRPr="00112AA0">
        <w:t>Where appropriate, evidence that the Joint Venture has sufficient bonding</w:t>
      </w:r>
      <w:smartTag w:uri="urn:schemas-microsoft-com:office:smarttags" w:element="PersonName">
        <w:r w:rsidR="00437C80" w:rsidRPr="00112AA0">
          <w:t>.</w:t>
        </w:r>
      </w:smartTag>
    </w:p>
    <w:p w:rsidR="0064184A" w:rsidRDefault="005E2F9B" w:rsidP="00112AA0">
      <w:pPr>
        <w:pStyle w:val="Heading3"/>
        <w:ind w:left="0"/>
      </w:pPr>
      <w:bookmarkStart w:id="62" w:name="_Toc53915544"/>
      <w:r>
        <w:sym w:font="Wingdings" w:char="F0A8"/>
      </w:r>
      <w:r w:rsidR="00EC0182">
        <w:t>8</w:t>
      </w:r>
      <w:smartTag w:uri="urn:schemas-microsoft-com:office:smarttags" w:element="PersonName">
        <w:r w:rsidR="00EC0182">
          <w:t>.</w:t>
        </w:r>
      </w:smartTag>
      <w:r w:rsidR="00EC0182">
        <w:t xml:space="preserve"> </w:t>
      </w:r>
      <w:r w:rsidR="00437C80" w:rsidRPr="00AE3D8A">
        <w:t>The Joint Venture applicants must submit the following employee information:</w:t>
      </w:r>
      <w:bookmarkEnd w:id="62"/>
      <w:r w:rsidR="00437C80" w:rsidRPr="00AE3D8A">
        <w:t xml:space="preserve"> </w:t>
      </w:r>
    </w:p>
    <w:p w:rsidR="0064184A" w:rsidRDefault="005E2F9B" w:rsidP="001D5F0B">
      <w:pPr>
        <w:pStyle w:val="Heading3"/>
        <w:ind w:left="720"/>
      </w:pPr>
      <w:r>
        <w:sym w:font="Wingdings" w:char="F0A8"/>
      </w:r>
      <w:r w:rsidR="00EC0182">
        <w:t>a</w:t>
      </w:r>
      <w:smartTag w:uri="urn:schemas-microsoft-com:office:smarttags" w:element="PersonName">
        <w:r w:rsidR="00EC0182">
          <w:t>.</w:t>
        </w:r>
      </w:smartTag>
      <w:r w:rsidR="00EC0182">
        <w:t xml:space="preserve"> </w:t>
      </w:r>
      <w:r w:rsidR="00437C80" w:rsidRPr="00EC0182">
        <w:t>A list of the employees needed to perform the project (by position, type and number in each category);</w:t>
      </w:r>
    </w:p>
    <w:p w:rsidR="00437C80" w:rsidRPr="0064184A" w:rsidRDefault="005E2F9B" w:rsidP="001D5F0B">
      <w:pPr>
        <w:pStyle w:val="Heading3"/>
        <w:ind w:left="720"/>
      </w:pPr>
      <w:r>
        <w:lastRenderedPageBreak/>
        <w:sym w:font="Wingdings" w:char="F0A8"/>
      </w:r>
      <w:r w:rsidR="00EC0182" w:rsidRPr="0064184A">
        <w:t>b</w:t>
      </w:r>
      <w:smartTag w:uri="urn:schemas-microsoft-com:office:smarttags" w:element="PersonName">
        <w:r w:rsidR="00EC0182" w:rsidRPr="0064184A">
          <w:t>.</w:t>
        </w:r>
      </w:smartTag>
      <w:r w:rsidR="00EC0182" w:rsidRPr="0064184A">
        <w:t xml:space="preserve"> </w:t>
      </w:r>
      <w:r w:rsidR="00437C80" w:rsidRPr="0064184A">
        <w:t xml:space="preserve">The number and skills of employees supplied to the Joint Venture by each venturer; and </w:t>
      </w:r>
    </w:p>
    <w:p w:rsidR="00437C80" w:rsidRPr="00112AA0" w:rsidRDefault="005E2F9B" w:rsidP="009A4BCC">
      <w:pPr>
        <w:pStyle w:val="Heading1"/>
      </w:pPr>
      <w:r>
        <w:sym w:font="Wingdings" w:char="F0A8"/>
      </w:r>
      <w:r w:rsidR="00EC0182" w:rsidRPr="00112AA0">
        <w:t>c</w:t>
      </w:r>
      <w:smartTag w:uri="urn:schemas-microsoft-com:office:smarttags" w:element="PersonName">
        <w:r w:rsidR="00EC0182" w:rsidRPr="00112AA0">
          <w:t>.</w:t>
        </w:r>
      </w:smartTag>
      <w:r w:rsidR="00EC0182" w:rsidRPr="00112AA0">
        <w:t xml:space="preserve"> </w:t>
      </w:r>
      <w:r w:rsidR="00437C80" w:rsidRPr="00112AA0">
        <w:t>A brief description of the hiring and employee management responsibilities of each venturer</w:t>
      </w:r>
      <w:smartTag w:uri="urn:schemas-microsoft-com:office:smarttags" w:element="PersonName">
        <w:r w:rsidR="00437C80" w:rsidRPr="00112AA0">
          <w:t>.</w:t>
        </w:r>
      </w:smartTag>
    </w:p>
    <w:p w:rsidR="00437C80" w:rsidRPr="00AE3D8A" w:rsidRDefault="005E2F9B" w:rsidP="001D5F0B">
      <w:pPr>
        <w:pStyle w:val="Heading3"/>
        <w:ind w:left="0"/>
      </w:pPr>
      <w:bookmarkStart w:id="63" w:name="_Toc53915545"/>
      <w:r>
        <w:sym w:font="Wingdings" w:char="F0A8"/>
      </w:r>
      <w:r w:rsidR="00EC0182">
        <w:t>9</w:t>
      </w:r>
      <w:smartTag w:uri="urn:schemas-microsoft-com:office:smarttags" w:element="PersonName">
        <w:r w:rsidR="00EC0182">
          <w:t>.</w:t>
        </w:r>
      </w:smartTag>
      <w:r w:rsidR="00EC0182">
        <w:t xml:space="preserve"> </w:t>
      </w:r>
      <w:r w:rsidR="00437C80" w:rsidRPr="00AE3D8A">
        <w:t>The Joint Venture applicants must submit the following concerning project management and administration:</w:t>
      </w:r>
      <w:bookmarkEnd w:id="63"/>
      <w:r w:rsidR="00437C80" w:rsidRPr="00AE3D8A">
        <w:t xml:space="preserve">  </w:t>
      </w:r>
    </w:p>
    <w:p w:rsidR="00437C80" w:rsidRPr="0064184A" w:rsidRDefault="005E2F9B" w:rsidP="009A4BCC">
      <w:pPr>
        <w:pStyle w:val="Heading1"/>
      </w:pPr>
      <w:r>
        <w:sym w:font="Wingdings" w:char="F0A8"/>
      </w:r>
      <w:r w:rsidR="0064184A">
        <w:t>a</w:t>
      </w:r>
      <w:smartTag w:uri="urn:schemas-microsoft-com:office:smarttags" w:element="PersonName">
        <w:r w:rsidR="0064184A">
          <w:t>.</w:t>
        </w:r>
      </w:smartTag>
      <w:r w:rsidR="0064184A">
        <w:t xml:space="preserve"> </w:t>
      </w:r>
      <w:r w:rsidR="00437C80" w:rsidRPr="0064184A">
        <w:t xml:space="preserve">An explanation of how project management will be handled (the managing 8(a) participant must maintain project management control); </w:t>
      </w:r>
    </w:p>
    <w:p w:rsidR="00437C80" w:rsidRPr="0064184A" w:rsidRDefault="005E2F9B" w:rsidP="009A4BCC">
      <w:pPr>
        <w:pStyle w:val="Heading1"/>
      </w:pPr>
      <w:r>
        <w:sym w:font="Wingdings" w:char="F0A8"/>
      </w:r>
      <w:r w:rsidR="0064184A">
        <w:t>b</w:t>
      </w:r>
      <w:smartTag w:uri="urn:schemas-microsoft-com:office:smarttags" w:element="PersonName">
        <w:r w:rsidR="0064184A">
          <w:t>.</w:t>
        </w:r>
      </w:smartTag>
      <w:r w:rsidR="0064184A">
        <w:t xml:space="preserve"> </w:t>
      </w:r>
      <w:r w:rsidR="00437C80" w:rsidRPr="0064184A">
        <w:t xml:space="preserve">An explanation of the specific responsibilities of the parties with regard to contract performance, source of labor and negotiation of the 8(a) contract; and  </w:t>
      </w:r>
    </w:p>
    <w:p w:rsidR="00437C80" w:rsidRPr="0064184A" w:rsidRDefault="005E2F9B" w:rsidP="009A4BCC">
      <w:pPr>
        <w:pStyle w:val="Heading1"/>
      </w:pPr>
      <w:r>
        <w:sym w:font="Wingdings" w:char="F0A8"/>
      </w:r>
      <w:r w:rsidR="0064184A">
        <w:t>c</w:t>
      </w:r>
      <w:smartTag w:uri="urn:schemas-microsoft-com:office:smarttags" w:element="PersonName">
        <w:r w:rsidR="0064184A">
          <w:t>.</w:t>
        </w:r>
      </w:smartTag>
      <w:r w:rsidR="0064184A">
        <w:t xml:space="preserve"> </w:t>
      </w:r>
      <w:r w:rsidR="00437C80" w:rsidRPr="0064184A">
        <w:t>A breakdown of work tasks to be performed by each joint venturer</w:t>
      </w:r>
      <w:smartTag w:uri="urn:schemas-microsoft-com:office:smarttags" w:element="PersonName">
        <w:r w:rsidR="00437C80" w:rsidRPr="0064184A">
          <w:t>.</w:t>
        </w:r>
      </w:smartTag>
    </w:p>
    <w:p w:rsidR="00437C80" w:rsidRPr="00AE3D8A" w:rsidRDefault="005E2F9B" w:rsidP="001D5F0B">
      <w:pPr>
        <w:pStyle w:val="Heading3"/>
        <w:ind w:left="0"/>
      </w:pPr>
      <w:bookmarkStart w:id="64" w:name="_Toc53915546"/>
      <w:r>
        <w:sym w:font="Wingdings" w:char="F0A8"/>
      </w:r>
      <w:r w:rsidR="00724AB4">
        <w:t>10</w:t>
      </w:r>
      <w:smartTag w:uri="urn:schemas-microsoft-com:office:smarttags" w:element="PersonName">
        <w:r w:rsidR="00724AB4">
          <w:t>.</w:t>
        </w:r>
      </w:smartTag>
      <w:r w:rsidR="00724AB4">
        <w:t xml:space="preserve"> </w:t>
      </w:r>
      <w:r w:rsidR="00437C80" w:rsidRPr="00AE3D8A">
        <w:t>The Joint Venture applicants must also submit:</w:t>
      </w:r>
      <w:bookmarkEnd w:id="64"/>
      <w:r w:rsidR="00437C80" w:rsidRPr="00AE3D8A">
        <w:t xml:space="preserve">  </w:t>
      </w:r>
    </w:p>
    <w:p w:rsidR="00437C80" w:rsidRPr="00724AB4" w:rsidRDefault="005E2F9B" w:rsidP="009A4BCC">
      <w:pPr>
        <w:pStyle w:val="Heading1"/>
      </w:pPr>
      <w:r>
        <w:sym w:font="Wingdings" w:char="F0A8"/>
      </w:r>
      <w:r w:rsidR="00724AB4">
        <w:t>a</w:t>
      </w:r>
      <w:smartTag w:uri="urn:schemas-microsoft-com:office:smarttags" w:element="PersonName">
        <w:r w:rsidR="00724AB4">
          <w:t>.</w:t>
        </w:r>
      </w:smartTag>
      <w:r w:rsidR="00724AB4">
        <w:t xml:space="preserve"> </w:t>
      </w:r>
      <w:r w:rsidR="00437C80" w:rsidRPr="00724AB4">
        <w:t>A statement certifying that all the required provisions have been incorporated into the JVA, as set forth in 13 CFR 124</w:t>
      </w:r>
      <w:smartTag w:uri="urn:schemas-microsoft-com:office:smarttags" w:element="PersonName">
        <w:r w:rsidR="00437C80" w:rsidRPr="00724AB4">
          <w:t>.</w:t>
        </w:r>
      </w:smartTag>
      <w:r w:rsidR="00437C80" w:rsidRPr="00724AB4">
        <w:t xml:space="preserve">513(c); </w:t>
      </w:r>
    </w:p>
    <w:p w:rsidR="00437C80" w:rsidRPr="00724AB4" w:rsidRDefault="005E2F9B" w:rsidP="009A4BCC">
      <w:pPr>
        <w:pStyle w:val="Heading1"/>
      </w:pPr>
      <w:r>
        <w:sym w:font="Wingdings" w:char="F0A8"/>
      </w:r>
      <w:r w:rsidR="00724AB4">
        <w:t>b</w:t>
      </w:r>
      <w:smartTag w:uri="urn:schemas-microsoft-com:office:smarttags" w:element="PersonName">
        <w:r w:rsidR="00724AB4">
          <w:t>.</w:t>
        </w:r>
      </w:smartTag>
      <w:r w:rsidR="00724AB4">
        <w:t xml:space="preserve"> </w:t>
      </w:r>
      <w:r w:rsidR="00437C80" w:rsidRPr="00724AB4">
        <w:t xml:space="preserve">A statement certifying that the provisions of the JVA are fair and equitable and will substantially benefit the 8(a) participant along with an explanation demonstrating this; and </w:t>
      </w:r>
    </w:p>
    <w:p w:rsidR="00437C80" w:rsidRPr="00724AB4" w:rsidRDefault="005E2F9B" w:rsidP="009A4BCC">
      <w:pPr>
        <w:pStyle w:val="Heading1"/>
      </w:pPr>
      <w:r>
        <w:sym w:font="Wingdings" w:char="F0A8"/>
      </w:r>
      <w:r w:rsidR="009C30EF">
        <w:t>c</w:t>
      </w:r>
      <w:smartTag w:uri="urn:schemas-microsoft-com:office:smarttags" w:element="PersonName">
        <w:r w:rsidR="009C30EF">
          <w:t>.</w:t>
        </w:r>
      </w:smartTag>
      <w:r w:rsidR="001E4796">
        <w:t xml:space="preserve"> </w:t>
      </w:r>
      <w:r w:rsidR="00437C80" w:rsidRPr="00724AB4">
        <w:t>A statement certifying that the 8(a) participant will bring substantial value to the Joint Venture in terms of resources and expertise other than 8(a) status</w:t>
      </w:r>
      <w:smartTag w:uri="urn:schemas-microsoft-com:office:smarttags" w:element="PersonName">
        <w:r w:rsidR="00437C80" w:rsidRPr="00724AB4">
          <w:t>.</w:t>
        </w:r>
      </w:smartTag>
    </w:p>
    <w:sectPr w:rsidR="00437C80" w:rsidRPr="00724AB4" w:rsidSect="00482363">
      <w:footerReference w:type="even" r:id="rId8"/>
      <w:footerReference w:type="default" r:id="rId9"/>
      <w:pgSz w:w="12240" w:h="15840"/>
      <w:pgMar w:top="720" w:right="1440" w:bottom="720" w:left="1440" w:header="720" w:footer="720" w:gutter="0"/>
      <w:paperSrc w:first="260" w:other="26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398C" w:rsidRDefault="0050398C">
      <w:r>
        <w:separator/>
      </w:r>
    </w:p>
  </w:endnote>
  <w:endnote w:type="continuationSeparator" w:id="0">
    <w:p w:rsidR="0050398C" w:rsidRDefault="005039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0763" w:rsidRDefault="00C825C2" w:rsidP="00482363">
    <w:pPr>
      <w:pStyle w:val="Footer"/>
      <w:framePr w:wrap="around" w:vAnchor="text" w:hAnchor="margin" w:xAlign="center" w:y="1"/>
      <w:rPr>
        <w:rStyle w:val="PageNumber"/>
      </w:rPr>
    </w:pPr>
    <w:r>
      <w:rPr>
        <w:rStyle w:val="PageNumber"/>
      </w:rPr>
      <w:fldChar w:fldCharType="begin"/>
    </w:r>
    <w:r w:rsidR="00EF0763">
      <w:rPr>
        <w:rStyle w:val="PageNumber"/>
      </w:rPr>
      <w:instrText xml:space="preserve">PAGE  </w:instrText>
    </w:r>
    <w:r>
      <w:rPr>
        <w:rStyle w:val="PageNumber"/>
      </w:rPr>
      <w:fldChar w:fldCharType="end"/>
    </w:r>
  </w:p>
  <w:p w:rsidR="00EF0763" w:rsidRDefault="00EF076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0763" w:rsidRDefault="00C825C2" w:rsidP="00482363">
    <w:pPr>
      <w:pStyle w:val="Footer"/>
      <w:framePr w:wrap="around" w:vAnchor="text" w:hAnchor="margin" w:xAlign="center" w:y="1"/>
      <w:rPr>
        <w:rStyle w:val="PageNumber"/>
      </w:rPr>
    </w:pPr>
    <w:r>
      <w:rPr>
        <w:rStyle w:val="PageNumber"/>
      </w:rPr>
      <w:fldChar w:fldCharType="begin"/>
    </w:r>
    <w:r w:rsidR="00EF0763">
      <w:rPr>
        <w:rStyle w:val="PageNumber"/>
      </w:rPr>
      <w:instrText xml:space="preserve">PAGE  </w:instrText>
    </w:r>
    <w:r>
      <w:rPr>
        <w:rStyle w:val="PageNumber"/>
      </w:rPr>
      <w:fldChar w:fldCharType="separate"/>
    </w:r>
    <w:r w:rsidR="00057AF5">
      <w:rPr>
        <w:rStyle w:val="PageNumber"/>
        <w:noProof/>
      </w:rPr>
      <w:t>2</w:t>
    </w:r>
    <w:r>
      <w:rPr>
        <w:rStyle w:val="PageNumber"/>
      </w:rPr>
      <w:fldChar w:fldCharType="end"/>
    </w:r>
  </w:p>
  <w:p w:rsidR="00EF0763" w:rsidRDefault="00EF076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398C" w:rsidRDefault="0050398C">
      <w:r>
        <w:separator/>
      </w:r>
    </w:p>
  </w:footnote>
  <w:footnote w:type="continuationSeparator" w:id="0">
    <w:p w:rsidR="0050398C" w:rsidRDefault="0050398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6C5920"/>
    <w:multiLevelType w:val="multilevel"/>
    <w:tmpl w:val="1018BC4E"/>
    <w:lvl w:ilvl="0">
      <w:start w:val="1"/>
      <w:numFmt w:val="none"/>
      <w:lvlText w:val="%1"/>
      <w:lvlJc w:val="left"/>
      <w:pPr>
        <w:tabs>
          <w:tab w:val="num" w:pos="1440"/>
        </w:tabs>
        <w:ind w:left="1440" w:hanging="720"/>
      </w:pPr>
      <w:rPr>
        <w:rFonts w:ascii="Times New Roman" w:hAnsi="Times New Roman" w:hint="default"/>
        <w:b/>
        <w:i w:val="0"/>
        <w:sz w:val="24"/>
        <w:szCs w:val="24"/>
      </w:rPr>
    </w:lvl>
    <w:lvl w:ilvl="1">
      <w:start w:val="1"/>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ascii="Times New Roman" w:eastAsia="Times New Roman" w:hAnsi="Times New Roman" w:cs="Times New Roman"/>
      </w:rPr>
    </w:lvl>
    <w:lvl w:ilvl="3">
      <w:start w:val="1"/>
      <w:numFmt w:val="decimal"/>
      <w:lvlText w:val="(%4)"/>
      <w:lvlJc w:val="left"/>
      <w:pPr>
        <w:tabs>
          <w:tab w:val="num" w:pos="2880"/>
        </w:tabs>
        <w:ind w:left="2880" w:hanging="720"/>
      </w:pPr>
      <w:rPr>
        <w:rFonts w:hint="default"/>
      </w:rPr>
    </w:lvl>
    <w:lvl w:ilvl="4">
      <w:start w:val="1"/>
      <w:numFmt w:val="lowerLetter"/>
      <w:lvlText w:val="(%5)"/>
      <w:lvlJc w:val="left"/>
      <w:pPr>
        <w:tabs>
          <w:tab w:val="num" w:pos="2880"/>
        </w:tabs>
        <w:ind w:left="3600" w:hanging="720"/>
      </w:pPr>
      <w:rPr>
        <w:rFonts w:hint="default"/>
      </w:rPr>
    </w:lvl>
    <w:lvl w:ilvl="5">
      <w:start w:val="1"/>
      <w:numFmt w:val="lowerRoman"/>
      <w:pStyle w:val="Heading6"/>
      <w:lvlText w:val="(%6)"/>
      <w:lvlJc w:val="left"/>
      <w:pPr>
        <w:tabs>
          <w:tab w:val="num" w:pos="4320"/>
        </w:tabs>
        <w:ind w:left="4320" w:hanging="72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320"/>
        </w:tabs>
        <w:ind w:left="4320" w:hanging="360"/>
      </w:pPr>
      <w:rPr>
        <w:rFonts w:hint="default"/>
      </w:rPr>
    </w:lvl>
    <w:lvl w:ilvl="8">
      <w:start w:val="1"/>
      <w:numFmt w:val="lowerRoman"/>
      <w:lvlText w:val="%9."/>
      <w:lvlJc w:val="left"/>
      <w:pPr>
        <w:tabs>
          <w:tab w:val="num" w:pos="4680"/>
        </w:tabs>
        <w:ind w:left="4680" w:hanging="360"/>
      </w:pPr>
      <w:rPr>
        <w:rFonts w:hint="default"/>
      </w:rPr>
    </w:lvl>
  </w:abstractNum>
  <w:abstractNum w:abstractNumId="1">
    <w:nsid w:val="12922FE3"/>
    <w:multiLevelType w:val="hybridMultilevel"/>
    <w:tmpl w:val="F432DCEC"/>
    <w:lvl w:ilvl="0" w:tplc="CA3CD81A">
      <w:start w:val="1"/>
      <w:numFmt w:val="lowerLetter"/>
      <w:lvlText w:val="%1."/>
      <w:lvlJc w:val="left"/>
      <w:pPr>
        <w:tabs>
          <w:tab w:val="num" w:pos="2160"/>
        </w:tabs>
        <w:ind w:left="2160" w:hanging="360"/>
      </w:pPr>
      <w:rPr>
        <w:rFonts w:ascii="Times New Roman" w:eastAsia="Times New Roman" w:hAnsi="Times New Roman" w:cs="Times New Roman"/>
        <w:color w:val="000000"/>
      </w:rPr>
    </w:lvl>
    <w:lvl w:ilvl="1" w:tplc="77D48DCC">
      <w:start w:val="1"/>
      <w:numFmt w:val="bullet"/>
      <w:lvlText w:val=""/>
      <w:lvlJc w:val="left"/>
      <w:pPr>
        <w:tabs>
          <w:tab w:val="num" w:pos="2880"/>
        </w:tabs>
        <w:ind w:left="2880" w:hanging="360"/>
      </w:pPr>
      <w:rPr>
        <w:rFonts w:ascii="Symbol" w:hAnsi="Symbol" w:hint="default"/>
        <w:color w:val="000000"/>
      </w:rPr>
    </w:lvl>
    <w:lvl w:ilvl="2" w:tplc="04090005">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4320"/>
        </w:tabs>
        <w:ind w:left="4320" w:hanging="360"/>
      </w:pPr>
      <w:rPr>
        <w:rFonts w:ascii="Symbol" w:hAnsi="Symbol" w:hint="default"/>
      </w:rPr>
    </w:lvl>
    <w:lvl w:ilvl="4" w:tplc="04090003">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
    <w:nsid w:val="36AB7E44"/>
    <w:multiLevelType w:val="hybridMultilevel"/>
    <w:tmpl w:val="28B878C6"/>
    <w:lvl w:ilvl="0" w:tplc="C2AA7872">
      <w:start w:val="10"/>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
    <w:nsid w:val="481B6511"/>
    <w:multiLevelType w:val="hybridMultilevel"/>
    <w:tmpl w:val="F8AEC750"/>
    <w:lvl w:ilvl="0" w:tplc="77D48DCC">
      <w:start w:val="1"/>
      <w:numFmt w:val="bullet"/>
      <w:pStyle w:val="Heading5"/>
      <w:lvlText w:val=""/>
      <w:lvlJc w:val="left"/>
      <w:pPr>
        <w:tabs>
          <w:tab w:val="num" w:pos="1440"/>
        </w:tabs>
        <w:ind w:left="1440" w:hanging="360"/>
      </w:pPr>
      <w:rPr>
        <w:rFonts w:ascii="Symbol" w:hAnsi="Symbol" w:hint="default"/>
        <w:color w:val="00000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nsid w:val="59474F61"/>
    <w:multiLevelType w:val="hybridMultilevel"/>
    <w:tmpl w:val="0158FB2C"/>
    <w:lvl w:ilvl="0" w:tplc="77D48DCC">
      <w:start w:val="1"/>
      <w:numFmt w:val="bullet"/>
      <w:lvlText w:val=""/>
      <w:lvlJc w:val="left"/>
      <w:pPr>
        <w:tabs>
          <w:tab w:val="num" w:pos="2160"/>
        </w:tabs>
        <w:ind w:left="2160" w:hanging="360"/>
      </w:pPr>
      <w:rPr>
        <w:rFonts w:ascii="Symbol" w:hAnsi="Symbol" w:hint="default"/>
        <w:color w:val="000000"/>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5">
    <w:nsid w:val="62EC31EA"/>
    <w:multiLevelType w:val="hybridMultilevel"/>
    <w:tmpl w:val="CBDC51AE"/>
    <w:lvl w:ilvl="0" w:tplc="CBCC1076">
      <w:start w:val="6"/>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
    <w:nsid w:val="765C6B23"/>
    <w:multiLevelType w:val="hybridMultilevel"/>
    <w:tmpl w:val="BACEE67A"/>
    <w:lvl w:ilvl="0" w:tplc="86225FDA">
      <w:start w:val="6"/>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abstractNumId w:val="0"/>
  </w:num>
  <w:num w:numId="2">
    <w:abstractNumId w:val="1"/>
  </w:num>
  <w:num w:numId="3">
    <w:abstractNumId w:val="2"/>
  </w:num>
  <w:num w:numId="4">
    <w:abstractNumId w:val="0"/>
    <w:lvlOverride w:ilvl="0">
      <w:startOverride w:val="1"/>
    </w:lvlOverride>
    <w:lvlOverride w:ilvl="1">
      <w:startOverride w:val="3"/>
    </w:lvlOverride>
  </w:num>
  <w:num w:numId="5">
    <w:abstractNumId w:val="4"/>
  </w:num>
  <w:num w:numId="6">
    <w:abstractNumId w:val="3"/>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33D4"/>
    <w:rsid w:val="00037844"/>
    <w:rsid w:val="000440DF"/>
    <w:rsid w:val="00057AF5"/>
    <w:rsid w:val="00096C2C"/>
    <w:rsid w:val="000A451B"/>
    <w:rsid w:val="000D2129"/>
    <w:rsid w:val="000E5E69"/>
    <w:rsid w:val="00112AA0"/>
    <w:rsid w:val="001733A7"/>
    <w:rsid w:val="001A5FD8"/>
    <w:rsid w:val="001D5F0B"/>
    <w:rsid w:val="001E4796"/>
    <w:rsid w:val="002E38CB"/>
    <w:rsid w:val="00330280"/>
    <w:rsid w:val="003650CC"/>
    <w:rsid w:val="003768A0"/>
    <w:rsid w:val="00386484"/>
    <w:rsid w:val="00393AA0"/>
    <w:rsid w:val="003B2719"/>
    <w:rsid w:val="003E5A06"/>
    <w:rsid w:val="00427BC3"/>
    <w:rsid w:val="00437C80"/>
    <w:rsid w:val="004455D6"/>
    <w:rsid w:val="00454A27"/>
    <w:rsid w:val="004625B8"/>
    <w:rsid w:val="00482363"/>
    <w:rsid w:val="004A08D0"/>
    <w:rsid w:val="0050398C"/>
    <w:rsid w:val="00551C95"/>
    <w:rsid w:val="00577590"/>
    <w:rsid w:val="00581D66"/>
    <w:rsid w:val="005E2F9B"/>
    <w:rsid w:val="005E7540"/>
    <w:rsid w:val="0064184A"/>
    <w:rsid w:val="00646DC4"/>
    <w:rsid w:val="00655545"/>
    <w:rsid w:val="00670F06"/>
    <w:rsid w:val="006833D4"/>
    <w:rsid w:val="006E44A7"/>
    <w:rsid w:val="00724AB4"/>
    <w:rsid w:val="007408DE"/>
    <w:rsid w:val="00747582"/>
    <w:rsid w:val="00820711"/>
    <w:rsid w:val="00872BD3"/>
    <w:rsid w:val="008B0956"/>
    <w:rsid w:val="008D3B2D"/>
    <w:rsid w:val="00902AD0"/>
    <w:rsid w:val="009328ED"/>
    <w:rsid w:val="009A4BCC"/>
    <w:rsid w:val="009C30EF"/>
    <w:rsid w:val="00A01556"/>
    <w:rsid w:val="00A30D80"/>
    <w:rsid w:val="00A66282"/>
    <w:rsid w:val="00AE39B5"/>
    <w:rsid w:val="00B17E9E"/>
    <w:rsid w:val="00B66E19"/>
    <w:rsid w:val="00BC1707"/>
    <w:rsid w:val="00BE7CFE"/>
    <w:rsid w:val="00BF4483"/>
    <w:rsid w:val="00C03B63"/>
    <w:rsid w:val="00C82116"/>
    <w:rsid w:val="00C825C2"/>
    <w:rsid w:val="00D118A4"/>
    <w:rsid w:val="00D6543D"/>
    <w:rsid w:val="00DF39A1"/>
    <w:rsid w:val="00E1543B"/>
    <w:rsid w:val="00E31F52"/>
    <w:rsid w:val="00E63A57"/>
    <w:rsid w:val="00E7312C"/>
    <w:rsid w:val="00EB11A7"/>
    <w:rsid w:val="00EB329F"/>
    <w:rsid w:val="00EC0182"/>
    <w:rsid w:val="00EF0763"/>
    <w:rsid w:val="00EF5D59"/>
    <w:rsid w:val="00F56C46"/>
    <w:rsid w:val="00FC0BFF"/>
    <w:rsid w:val="00FF6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martTagType w:namespaceuri="urn:schemas-microsoft-com:office:smarttags" w:name="PersonNam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825C2"/>
  </w:style>
  <w:style w:type="paragraph" w:styleId="Heading1">
    <w:name w:val="heading 1"/>
    <w:basedOn w:val="Normal"/>
    <w:next w:val="Normal"/>
    <w:autoRedefine/>
    <w:qFormat/>
    <w:rsid w:val="009A4BCC"/>
    <w:pPr>
      <w:keepNext/>
      <w:spacing w:before="360" w:after="60"/>
      <w:ind w:left="720" w:hanging="720"/>
      <w:jc w:val="center"/>
      <w:outlineLvl w:val="0"/>
    </w:pPr>
    <w:rPr>
      <w:rFonts w:cs="Arial"/>
      <w:b/>
      <w:bCs/>
      <w:kern w:val="32"/>
      <w:sz w:val="24"/>
      <w:szCs w:val="24"/>
    </w:rPr>
  </w:style>
  <w:style w:type="paragraph" w:styleId="Heading2">
    <w:name w:val="heading 2"/>
    <w:basedOn w:val="Normal"/>
    <w:next w:val="Normal"/>
    <w:autoRedefine/>
    <w:qFormat/>
    <w:rsid w:val="00A30D80"/>
    <w:pPr>
      <w:keepNext/>
      <w:spacing w:before="360" w:after="60"/>
      <w:outlineLvl w:val="1"/>
    </w:pPr>
    <w:rPr>
      <w:rFonts w:cs="Arial"/>
      <w:b/>
      <w:bCs/>
      <w:iCs/>
      <w:sz w:val="24"/>
      <w:szCs w:val="28"/>
    </w:rPr>
  </w:style>
  <w:style w:type="paragraph" w:styleId="Heading3">
    <w:name w:val="heading 3"/>
    <w:basedOn w:val="Normal"/>
    <w:next w:val="Normal"/>
    <w:autoRedefine/>
    <w:qFormat/>
    <w:rsid w:val="0064184A"/>
    <w:pPr>
      <w:spacing w:before="360" w:after="120"/>
      <w:ind w:left="1440"/>
      <w:outlineLvl w:val="2"/>
    </w:pPr>
    <w:rPr>
      <w:rFonts w:cs="Arial"/>
      <w:bCs/>
      <w:sz w:val="24"/>
      <w:szCs w:val="26"/>
    </w:rPr>
  </w:style>
  <w:style w:type="paragraph" w:styleId="Heading4">
    <w:name w:val="heading 4"/>
    <w:basedOn w:val="Normal"/>
    <w:next w:val="Normal"/>
    <w:autoRedefine/>
    <w:qFormat/>
    <w:rsid w:val="00A66282"/>
    <w:pPr>
      <w:spacing w:before="120" w:after="60"/>
      <w:ind w:left="1440"/>
      <w:outlineLvl w:val="3"/>
    </w:pPr>
    <w:rPr>
      <w:bCs/>
      <w:sz w:val="24"/>
      <w:szCs w:val="28"/>
    </w:rPr>
  </w:style>
  <w:style w:type="paragraph" w:styleId="Heading5">
    <w:name w:val="heading 5"/>
    <w:basedOn w:val="Normal"/>
    <w:next w:val="Normal"/>
    <w:autoRedefine/>
    <w:qFormat/>
    <w:rsid w:val="00551C95"/>
    <w:pPr>
      <w:numPr>
        <w:numId w:val="6"/>
      </w:numPr>
      <w:spacing w:before="120" w:after="60"/>
      <w:outlineLvl w:val="4"/>
    </w:pPr>
    <w:rPr>
      <w:bCs/>
      <w:iCs/>
      <w:sz w:val="24"/>
      <w:szCs w:val="26"/>
    </w:rPr>
  </w:style>
  <w:style w:type="paragraph" w:styleId="Heading6">
    <w:name w:val="heading 6"/>
    <w:basedOn w:val="Normal"/>
    <w:next w:val="Normal"/>
    <w:qFormat/>
    <w:rsid w:val="00437C80"/>
    <w:pPr>
      <w:numPr>
        <w:ilvl w:val="5"/>
        <w:numId w:val="1"/>
      </w:numPr>
      <w:spacing w:before="120" w:after="60"/>
      <w:outlineLvl w:val="5"/>
    </w:pPr>
    <w:rPr>
      <w:bCs/>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dent1">
    <w:name w:val="Indent 1"/>
    <w:basedOn w:val="Normal"/>
    <w:next w:val="Normal"/>
    <w:link w:val="Indent1Char"/>
    <w:autoRedefine/>
    <w:rsid w:val="00437C80"/>
    <w:pPr>
      <w:spacing w:before="120" w:after="60"/>
      <w:ind w:left="720"/>
    </w:pPr>
    <w:rPr>
      <w:sz w:val="24"/>
      <w:szCs w:val="24"/>
    </w:rPr>
  </w:style>
  <w:style w:type="character" w:customStyle="1" w:styleId="Indent1Char">
    <w:name w:val="Indent 1 Char"/>
    <w:basedOn w:val="DefaultParagraphFont"/>
    <w:link w:val="Indent1"/>
    <w:rsid w:val="00437C80"/>
    <w:rPr>
      <w:sz w:val="24"/>
      <w:szCs w:val="24"/>
      <w:lang w:val="en-US" w:eastAsia="en-US" w:bidi="ar-SA"/>
    </w:rPr>
  </w:style>
  <w:style w:type="paragraph" w:styleId="BalloonText">
    <w:name w:val="Balloon Text"/>
    <w:basedOn w:val="Normal"/>
    <w:semiHidden/>
    <w:rsid w:val="004625B8"/>
    <w:rPr>
      <w:rFonts w:ascii="Tahoma" w:hAnsi="Tahoma" w:cs="Tahoma"/>
      <w:sz w:val="16"/>
      <w:szCs w:val="16"/>
    </w:rPr>
  </w:style>
  <w:style w:type="paragraph" w:styleId="Footer">
    <w:name w:val="footer"/>
    <w:basedOn w:val="Normal"/>
    <w:rsid w:val="00482363"/>
    <w:pPr>
      <w:tabs>
        <w:tab w:val="center" w:pos="4320"/>
        <w:tab w:val="right" w:pos="8640"/>
      </w:tabs>
    </w:pPr>
  </w:style>
  <w:style w:type="character" w:styleId="PageNumber">
    <w:name w:val="page number"/>
    <w:basedOn w:val="DefaultParagraphFont"/>
    <w:rsid w:val="0048236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825C2"/>
  </w:style>
  <w:style w:type="paragraph" w:styleId="Heading1">
    <w:name w:val="heading 1"/>
    <w:basedOn w:val="Normal"/>
    <w:next w:val="Normal"/>
    <w:autoRedefine/>
    <w:qFormat/>
    <w:rsid w:val="009A4BCC"/>
    <w:pPr>
      <w:keepNext/>
      <w:spacing w:before="360" w:after="60"/>
      <w:ind w:left="720" w:hanging="720"/>
      <w:jc w:val="center"/>
      <w:outlineLvl w:val="0"/>
    </w:pPr>
    <w:rPr>
      <w:rFonts w:cs="Arial"/>
      <w:b/>
      <w:bCs/>
      <w:kern w:val="32"/>
      <w:sz w:val="24"/>
      <w:szCs w:val="24"/>
    </w:rPr>
  </w:style>
  <w:style w:type="paragraph" w:styleId="Heading2">
    <w:name w:val="heading 2"/>
    <w:basedOn w:val="Normal"/>
    <w:next w:val="Normal"/>
    <w:autoRedefine/>
    <w:qFormat/>
    <w:rsid w:val="00A30D80"/>
    <w:pPr>
      <w:keepNext/>
      <w:spacing w:before="360" w:after="60"/>
      <w:outlineLvl w:val="1"/>
    </w:pPr>
    <w:rPr>
      <w:rFonts w:cs="Arial"/>
      <w:b/>
      <w:bCs/>
      <w:iCs/>
      <w:sz w:val="24"/>
      <w:szCs w:val="28"/>
    </w:rPr>
  </w:style>
  <w:style w:type="paragraph" w:styleId="Heading3">
    <w:name w:val="heading 3"/>
    <w:basedOn w:val="Normal"/>
    <w:next w:val="Normal"/>
    <w:autoRedefine/>
    <w:qFormat/>
    <w:rsid w:val="0064184A"/>
    <w:pPr>
      <w:spacing w:before="360" w:after="120"/>
      <w:ind w:left="1440"/>
      <w:outlineLvl w:val="2"/>
    </w:pPr>
    <w:rPr>
      <w:rFonts w:cs="Arial"/>
      <w:bCs/>
      <w:sz w:val="24"/>
      <w:szCs w:val="26"/>
    </w:rPr>
  </w:style>
  <w:style w:type="paragraph" w:styleId="Heading4">
    <w:name w:val="heading 4"/>
    <w:basedOn w:val="Normal"/>
    <w:next w:val="Normal"/>
    <w:autoRedefine/>
    <w:qFormat/>
    <w:rsid w:val="00A66282"/>
    <w:pPr>
      <w:spacing w:before="120" w:after="60"/>
      <w:ind w:left="1440"/>
      <w:outlineLvl w:val="3"/>
    </w:pPr>
    <w:rPr>
      <w:bCs/>
      <w:sz w:val="24"/>
      <w:szCs w:val="28"/>
    </w:rPr>
  </w:style>
  <w:style w:type="paragraph" w:styleId="Heading5">
    <w:name w:val="heading 5"/>
    <w:basedOn w:val="Normal"/>
    <w:next w:val="Normal"/>
    <w:autoRedefine/>
    <w:qFormat/>
    <w:rsid w:val="00551C95"/>
    <w:pPr>
      <w:numPr>
        <w:numId w:val="6"/>
      </w:numPr>
      <w:spacing w:before="120" w:after="60"/>
      <w:outlineLvl w:val="4"/>
    </w:pPr>
    <w:rPr>
      <w:bCs/>
      <w:iCs/>
      <w:sz w:val="24"/>
      <w:szCs w:val="26"/>
    </w:rPr>
  </w:style>
  <w:style w:type="paragraph" w:styleId="Heading6">
    <w:name w:val="heading 6"/>
    <w:basedOn w:val="Normal"/>
    <w:next w:val="Normal"/>
    <w:qFormat/>
    <w:rsid w:val="00437C80"/>
    <w:pPr>
      <w:numPr>
        <w:ilvl w:val="5"/>
        <w:numId w:val="1"/>
      </w:numPr>
      <w:spacing w:before="120" w:after="60"/>
      <w:outlineLvl w:val="5"/>
    </w:pPr>
    <w:rPr>
      <w:bCs/>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dent1">
    <w:name w:val="Indent 1"/>
    <w:basedOn w:val="Normal"/>
    <w:next w:val="Normal"/>
    <w:link w:val="Indent1Char"/>
    <w:autoRedefine/>
    <w:rsid w:val="00437C80"/>
    <w:pPr>
      <w:spacing w:before="120" w:after="60"/>
      <w:ind w:left="720"/>
    </w:pPr>
    <w:rPr>
      <w:sz w:val="24"/>
      <w:szCs w:val="24"/>
    </w:rPr>
  </w:style>
  <w:style w:type="character" w:customStyle="1" w:styleId="Indent1Char">
    <w:name w:val="Indent 1 Char"/>
    <w:basedOn w:val="DefaultParagraphFont"/>
    <w:link w:val="Indent1"/>
    <w:rsid w:val="00437C80"/>
    <w:rPr>
      <w:sz w:val="24"/>
      <w:szCs w:val="24"/>
      <w:lang w:val="en-US" w:eastAsia="en-US" w:bidi="ar-SA"/>
    </w:rPr>
  </w:style>
  <w:style w:type="paragraph" w:styleId="BalloonText">
    <w:name w:val="Balloon Text"/>
    <w:basedOn w:val="Normal"/>
    <w:semiHidden/>
    <w:rsid w:val="004625B8"/>
    <w:rPr>
      <w:rFonts w:ascii="Tahoma" w:hAnsi="Tahoma" w:cs="Tahoma"/>
      <w:sz w:val="16"/>
      <w:szCs w:val="16"/>
    </w:rPr>
  </w:style>
  <w:style w:type="paragraph" w:styleId="Footer">
    <w:name w:val="footer"/>
    <w:basedOn w:val="Normal"/>
    <w:rsid w:val="00482363"/>
    <w:pPr>
      <w:tabs>
        <w:tab w:val="center" w:pos="4320"/>
        <w:tab w:val="right" w:pos="8640"/>
      </w:tabs>
    </w:pPr>
  </w:style>
  <w:style w:type="character" w:styleId="PageNumber">
    <w:name w:val="page number"/>
    <w:basedOn w:val="DefaultParagraphFont"/>
    <w:rsid w:val="004823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EE791E21.dotm</Template>
  <TotalTime>0</TotalTime>
  <Pages>5</Pages>
  <Words>1325</Words>
  <Characters>7557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JOINT VENTURES AND TEAMING ARRANGEMENTS CHECK LIST</vt:lpstr>
    </vt:vector>
  </TitlesOfParts>
  <Company>Small Business Administration</Company>
  <LinksUpToDate>false</LinksUpToDate>
  <CharactersWithSpaces>8865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JOINT VENTURES AND TEAMING ARRANGEMENTS CHECK LIST</dc:title>
  <dc:creator>SBA</dc:creator>
  <cp:lastModifiedBy>Lewis Jr., Rabon A.</cp:lastModifiedBy>
  <cp:revision>2</cp:revision>
  <cp:lastPrinted>2006-09-29T14:59:00Z</cp:lastPrinted>
  <dcterms:created xsi:type="dcterms:W3CDTF">2013-05-15T12:41:00Z</dcterms:created>
  <dcterms:modified xsi:type="dcterms:W3CDTF">2013-05-15T12:41:00Z</dcterms:modified>
</cp:coreProperties>
</file>