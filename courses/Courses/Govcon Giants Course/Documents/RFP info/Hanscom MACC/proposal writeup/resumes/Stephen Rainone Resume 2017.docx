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9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251"/>
        <w:gridCol w:w="89"/>
        <w:gridCol w:w="4499"/>
        <w:gridCol w:w="2251"/>
      </w:tblGrid>
      <w:tr w:rsidR="00971E9D" w:rsidRPr="0021599F" w14:paraId="4A0CF6D2" w14:textId="77777777">
        <w:trPr>
          <w:trHeight w:hRule="exact" w:val="288"/>
        </w:trPr>
        <w:tc>
          <w:tcPr>
            <w:tcW w:w="9090" w:type="dxa"/>
            <w:gridSpan w:val="4"/>
          </w:tcPr>
          <w:p w14:paraId="1EB96964" w14:textId="77777777" w:rsidR="00971E9D" w:rsidRPr="00A43F4E" w:rsidRDefault="00B67AFF" w:rsidP="00B67AFF">
            <w:pPr>
              <w:pStyle w:val="StyleContactInfo"/>
            </w:pPr>
            <w:bookmarkStart w:id="0" w:name="_GoBack"/>
            <w:bookmarkEnd w:id="0"/>
            <w:r>
              <w:t>189 N Country Club Dr</w:t>
            </w:r>
            <w:r w:rsidR="00F561DD" w:rsidRPr="00A43F4E">
              <w:t xml:space="preserve">, </w:t>
            </w:r>
            <w:r>
              <w:t>Warwick RI, 02888</w:t>
            </w:r>
            <w:r w:rsidR="00430460">
              <w:sym w:font="Symbol" w:char="F0B7"/>
            </w:r>
            <w:r>
              <w:t>401-265-9019</w:t>
            </w:r>
            <w:r w:rsidR="00430460">
              <w:sym w:font="Symbol" w:char="F0B7"/>
            </w:r>
            <w:r>
              <w:t>SRainone12@Yahoo.com</w:t>
            </w:r>
          </w:p>
        </w:tc>
      </w:tr>
      <w:tr w:rsidR="00971E9D" w:rsidRPr="00DC1DF3" w14:paraId="4F9582FA" w14:textId="77777777">
        <w:trPr>
          <w:trHeight w:hRule="exact" w:val="720"/>
        </w:trPr>
        <w:tc>
          <w:tcPr>
            <w:tcW w:w="9090" w:type="dxa"/>
            <w:gridSpan w:val="4"/>
          </w:tcPr>
          <w:p w14:paraId="6E65B9CB" w14:textId="77777777" w:rsidR="00971E9D" w:rsidRPr="001E6339" w:rsidRDefault="00B67AFF" w:rsidP="001E6339">
            <w:pPr>
              <w:pStyle w:val="YourName"/>
            </w:pPr>
            <w:r>
              <w:t>Stephen Rainone</w:t>
            </w:r>
          </w:p>
        </w:tc>
      </w:tr>
      <w:tr w:rsidR="00F561DD" w14:paraId="506DBE46" w14:textId="77777777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14:paraId="35CE8FC1" w14:textId="77777777" w:rsidR="00F561DD" w:rsidRPr="0070617C" w:rsidRDefault="00F561DD" w:rsidP="00F561DD">
            <w:pPr>
              <w:pStyle w:val="Heading1"/>
            </w:pPr>
          </w:p>
        </w:tc>
      </w:tr>
      <w:tr w:rsidR="00F561DD" w14:paraId="551A46B0" w14:textId="77777777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14:paraId="1D295122" w14:textId="77777777" w:rsidR="00F561DD" w:rsidRPr="0070617C" w:rsidRDefault="00F561DD" w:rsidP="00B67166">
            <w:pPr>
              <w:pStyle w:val="BodyText1"/>
            </w:pPr>
          </w:p>
        </w:tc>
      </w:tr>
      <w:tr w:rsidR="00F561DD" w14:paraId="3E6E351A" w14:textId="77777777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14:paraId="6C16B6C3" w14:textId="77777777" w:rsidR="00F561DD" w:rsidRPr="0070617C" w:rsidRDefault="00F561DD" w:rsidP="00F561DD">
            <w:pPr>
              <w:pStyle w:val="Heading1"/>
            </w:pPr>
            <w:r w:rsidRPr="0070617C">
              <w:t>Experience</w:t>
            </w:r>
          </w:p>
        </w:tc>
      </w:tr>
      <w:tr w:rsidR="00B67166" w14:paraId="384A51EE" w14:textId="77777777">
        <w:trPr>
          <w:trHeight w:val="555"/>
        </w:trPr>
        <w:tc>
          <w:tcPr>
            <w:tcW w:w="2340" w:type="dxa"/>
            <w:gridSpan w:val="2"/>
            <w:tcBorders>
              <w:top w:val="single" w:sz="12" w:space="0" w:color="auto"/>
            </w:tcBorders>
          </w:tcPr>
          <w:p w14:paraId="24F7ED68" w14:textId="77C0DAA6" w:rsidR="00B67166" w:rsidRPr="00B67166" w:rsidRDefault="00B67AFF" w:rsidP="00B67166">
            <w:pPr>
              <w:pStyle w:val="BodyText1"/>
            </w:pPr>
            <w:r>
              <w:t>9/1/2008-</w:t>
            </w:r>
            <w:r w:rsidR="00965F59">
              <w:t>2017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14:paraId="565B62C8" w14:textId="77777777" w:rsidR="00B67166" w:rsidRPr="00D62111" w:rsidRDefault="00B67AFF" w:rsidP="00B67166">
            <w:pPr>
              <w:pStyle w:val="BodyText"/>
            </w:pPr>
            <w:r>
              <w:t>Gilbane Building Company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14:paraId="0AE96EBF" w14:textId="77777777" w:rsidR="00B67166" w:rsidRPr="00D62111" w:rsidRDefault="00B67AFF" w:rsidP="00B67166">
            <w:pPr>
              <w:pStyle w:val="BodyText3"/>
            </w:pPr>
            <w:r>
              <w:t>Providence RI</w:t>
            </w:r>
          </w:p>
        </w:tc>
      </w:tr>
      <w:tr w:rsidR="00B67166" w14:paraId="1DFAACF4" w14:textId="77777777">
        <w:trPr>
          <w:trHeight w:val="1050"/>
        </w:trPr>
        <w:tc>
          <w:tcPr>
            <w:tcW w:w="9090" w:type="dxa"/>
            <w:gridSpan w:val="4"/>
          </w:tcPr>
          <w:p w14:paraId="1635E850" w14:textId="77777777" w:rsidR="00B67166" w:rsidRDefault="00B67AFF" w:rsidP="00F561DD">
            <w:pPr>
              <w:pStyle w:val="Heading2"/>
            </w:pPr>
            <w:r>
              <w:t>Construction Superintendent</w:t>
            </w:r>
          </w:p>
          <w:p w14:paraId="2D1DF82A" w14:textId="77777777" w:rsidR="00B67166" w:rsidRDefault="00B67AFF" w:rsidP="00B67AFF">
            <w:pPr>
              <w:pStyle w:val="BulletedList"/>
            </w:pPr>
            <w:r>
              <w:t>URI Life Sciences Building- Mechanical</w:t>
            </w:r>
            <w:r w:rsidR="006803C5">
              <w:t xml:space="preserve"> Superintendent- $65m Research labs/offices/c</w:t>
            </w:r>
            <w:r>
              <w:t>lassroom</w:t>
            </w:r>
            <w:r w:rsidR="006803C5">
              <w:t>s</w:t>
            </w:r>
          </w:p>
          <w:p w14:paraId="71C63873" w14:textId="77777777" w:rsidR="00B67AFF" w:rsidRDefault="00B67AFF" w:rsidP="00B67AFF">
            <w:pPr>
              <w:pStyle w:val="BulletedList"/>
            </w:pPr>
            <w:r>
              <w:t xml:space="preserve">URI Life Sciences Building- Superintendent/Engineer- $5m- </w:t>
            </w:r>
            <w:r w:rsidR="006803C5">
              <w:t>Research l</w:t>
            </w:r>
            <w:r>
              <w:t>ab</w:t>
            </w:r>
            <w:r w:rsidR="006803C5">
              <w:t>s/o</w:t>
            </w:r>
            <w:r>
              <w:t>ffice</w:t>
            </w:r>
            <w:r w:rsidR="006803C5">
              <w:t>s/c</w:t>
            </w:r>
            <w:r>
              <w:t>lassroom</w:t>
            </w:r>
            <w:r w:rsidR="006803C5">
              <w:t>s/chiller plant upgrade</w:t>
            </w:r>
          </w:p>
          <w:p w14:paraId="5C7081C5" w14:textId="77777777" w:rsidR="00B67AFF" w:rsidRDefault="00B67AFF" w:rsidP="00B67AFF">
            <w:pPr>
              <w:pStyle w:val="BulletedList"/>
            </w:pPr>
            <w:r>
              <w:t>Lincoln Public School- Superinte</w:t>
            </w:r>
            <w:r w:rsidR="006803C5">
              <w:t>ndent/Engineer-$1.7m- Security upgrades/roofing/storefront systems</w:t>
            </w:r>
          </w:p>
          <w:p w14:paraId="632F5548" w14:textId="77777777" w:rsidR="00B67AFF" w:rsidRDefault="00B67AFF" w:rsidP="00B67AFF">
            <w:pPr>
              <w:pStyle w:val="BulletedList"/>
            </w:pPr>
            <w:r>
              <w:t>NYC Rapid Repairs- Sup</w:t>
            </w:r>
            <w:r w:rsidR="006803C5">
              <w:t>erintendent-$80m- CAT R</w:t>
            </w:r>
            <w:r>
              <w:t>esponse</w:t>
            </w:r>
          </w:p>
          <w:p w14:paraId="29E78885" w14:textId="12000C39" w:rsidR="00B67AFF" w:rsidRDefault="006803C5" w:rsidP="006803C5">
            <w:pPr>
              <w:pStyle w:val="BulletedList"/>
            </w:pPr>
            <w:r>
              <w:t>Citizens Bank Headquarters- Superintendent/Engineer- $1m- Interior renovation in a high-rise</w:t>
            </w:r>
          </w:p>
          <w:p w14:paraId="26E190D2" w14:textId="4CA9026E" w:rsidR="00965F59" w:rsidRDefault="00965F59" w:rsidP="00965F59">
            <w:pPr>
              <w:pStyle w:val="BulletedList"/>
            </w:pPr>
            <w:r>
              <w:t>Bristol RI Veterans Home- Superintendent - $180m- New construction</w:t>
            </w:r>
          </w:p>
          <w:p w14:paraId="0ACF1559" w14:textId="1EAB4C7C" w:rsidR="00965F59" w:rsidRPr="00965F59" w:rsidRDefault="00965F59" w:rsidP="00965F59">
            <w:pPr>
              <w:pStyle w:val="BulletedList"/>
            </w:pPr>
            <w:proofErr w:type="spellStart"/>
            <w:r>
              <w:t>Mcvinney</w:t>
            </w:r>
            <w:proofErr w:type="spellEnd"/>
            <w:r>
              <w:t xml:space="preserve"> Auditorium- Superintendent/Engineer- $10m- Abatement/Restoration of an auditorium </w:t>
            </w:r>
          </w:p>
          <w:p w14:paraId="326D163B" w14:textId="77777777" w:rsidR="00B67AFF" w:rsidRPr="00B67AFF" w:rsidRDefault="00B67AFF" w:rsidP="00B67AFF"/>
        </w:tc>
      </w:tr>
      <w:tr w:rsidR="0037263E" w14:paraId="3BC2063A" w14:textId="77777777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14:paraId="34C9C61D" w14:textId="77777777" w:rsidR="0037263E" w:rsidRDefault="0037263E" w:rsidP="00F561DD">
            <w:pPr>
              <w:pStyle w:val="Heading2"/>
            </w:pPr>
          </w:p>
        </w:tc>
      </w:tr>
      <w:tr w:rsidR="00B67166" w14:paraId="3791C14B" w14:textId="77777777">
        <w:trPr>
          <w:trHeight w:val="510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14:paraId="1D75A1AF" w14:textId="77777777" w:rsidR="00B67166" w:rsidRPr="0070617C" w:rsidRDefault="00B67AFF" w:rsidP="00D62111">
            <w:pPr>
              <w:pStyle w:val="BodyText1"/>
              <w:tabs>
                <w:tab w:val="left" w:pos="2520"/>
              </w:tabs>
            </w:pPr>
            <w:r>
              <w:t>2009</w:t>
            </w:r>
            <w:r w:rsidR="007044F1">
              <w:t>-</w:t>
            </w:r>
            <w:r>
              <w:t>2011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14:paraId="44C87C68" w14:textId="77777777" w:rsidR="00B67166" w:rsidRPr="0070617C" w:rsidRDefault="007044F1" w:rsidP="007044F1">
            <w:pPr>
              <w:pStyle w:val="BodyText"/>
            </w:pPr>
            <w:r>
              <w:t>Gilbane Building Company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14:paraId="5A5986B5" w14:textId="77777777" w:rsidR="00B67166" w:rsidRPr="0070617C" w:rsidRDefault="007044F1" w:rsidP="00B67166">
            <w:pPr>
              <w:pStyle w:val="BodyText3"/>
            </w:pPr>
            <w:r>
              <w:t>Providence RI</w:t>
            </w:r>
          </w:p>
        </w:tc>
      </w:tr>
      <w:tr w:rsidR="00B67166" w14:paraId="792CD95B" w14:textId="77777777">
        <w:trPr>
          <w:trHeight w:val="1095"/>
        </w:trPr>
        <w:tc>
          <w:tcPr>
            <w:tcW w:w="9090" w:type="dxa"/>
            <w:gridSpan w:val="4"/>
          </w:tcPr>
          <w:p w14:paraId="6DB13788" w14:textId="77777777" w:rsidR="00B224C8" w:rsidRDefault="00B67AFF" w:rsidP="00B224C8">
            <w:pPr>
              <w:pStyle w:val="Heading2"/>
            </w:pPr>
            <w:r>
              <w:t>Interdisciplinary Document Coordinator</w:t>
            </w:r>
          </w:p>
          <w:p w14:paraId="42AC3BB7" w14:textId="77777777" w:rsidR="00B67AFF" w:rsidRPr="00A43F4E" w:rsidRDefault="00B67AFF" w:rsidP="00B67AFF">
            <w:pPr>
              <w:pStyle w:val="BulletedList"/>
            </w:pPr>
            <w:r>
              <w:t>Performed MEP drawing coordination reviews on projects ranging from $5m-$520m</w:t>
            </w:r>
          </w:p>
          <w:p w14:paraId="647BB71E" w14:textId="77777777" w:rsidR="00B67166" w:rsidRDefault="00B67AFF" w:rsidP="00B67AFF">
            <w:pPr>
              <w:pStyle w:val="BulletedList"/>
            </w:pPr>
            <w:r>
              <w:t xml:space="preserve">Perform constructability/coordination reviews for building exteriors </w:t>
            </w:r>
          </w:p>
        </w:tc>
      </w:tr>
      <w:tr w:rsidR="0037263E" w14:paraId="0BFD5B26" w14:textId="77777777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14:paraId="489B61A2" w14:textId="77777777" w:rsidR="0037263E" w:rsidRDefault="0037263E" w:rsidP="00727993">
            <w:pPr>
              <w:pStyle w:val="Heading2"/>
            </w:pPr>
          </w:p>
        </w:tc>
      </w:tr>
      <w:tr w:rsidR="00B67166" w14:paraId="202368A8" w14:textId="77777777">
        <w:trPr>
          <w:trHeight w:val="49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14:paraId="119E655F" w14:textId="65BD1A9C" w:rsidR="00B67166" w:rsidRPr="0070617C" w:rsidRDefault="006803C5" w:rsidP="00D62111">
            <w:pPr>
              <w:pStyle w:val="BodyText1"/>
              <w:tabs>
                <w:tab w:val="left" w:pos="2520"/>
              </w:tabs>
            </w:pPr>
            <w:r>
              <w:t>2013-</w:t>
            </w:r>
            <w:r w:rsidR="00965F59">
              <w:t>2017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14:paraId="04A3B991" w14:textId="77777777" w:rsidR="00B67166" w:rsidRPr="007044F1" w:rsidRDefault="007044F1" w:rsidP="00B67166">
            <w:pPr>
              <w:pStyle w:val="BodyText"/>
            </w:pPr>
            <w:r>
              <w:t>Gilbane Building Company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14:paraId="1812B12A" w14:textId="77777777" w:rsidR="00B67166" w:rsidRPr="0070617C" w:rsidRDefault="007044F1" w:rsidP="00B67166">
            <w:pPr>
              <w:pStyle w:val="BodyText3"/>
            </w:pPr>
            <w:r>
              <w:t>New England</w:t>
            </w:r>
          </w:p>
        </w:tc>
      </w:tr>
      <w:tr w:rsidR="00B67166" w14:paraId="69A003EF" w14:textId="77777777">
        <w:trPr>
          <w:trHeight w:val="1110"/>
        </w:trPr>
        <w:tc>
          <w:tcPr>
            <w:tcW w:w="9090" w:type="dxa"/>
            <w:gridSpan w:val="4"/>
          </w:tcPr>
          <w:p w14:paraId="0972CB0D" w14:textId="77777777" w:rsidR="00B224C8" w:rsidRDefault="007044F1" w:rsidP="00B224C8">
            <w:pPr>
              <w:pStyle w:val="Heading2"/>
            </w:pPr>
            <w:r>
              <w:t xml:space="preserve">Regional </w:t>
            </w:r>
            <w:r w:rsidR="006803C5">
              <w:t>Building Envelop</w:t>
            </w:r>
            <w:r>
              <w:t>e</w:t>
            </w:r>
            <w:r w:rsidR="006803C5">
              <w:t xml:space="preserve"> Specialist</w:t>
            </w:r>
          </w:p>
          <w:p w14:paraId="13E47948" w14:textId="77777777" w:rsidR="00B224C8" w:rsidRPr="00A43F4E" w:rsidRDefault="006803C5" w:rsidP="00B224C8">
            <w:pPr>
              <w:pStyle w:val="BulletedList"/>
            </w:pPr>
            <w:proofErr w:type="spellStart"/>
            <w:r>
              <w:t>Waterplace</w:t>
            </w:r>
            <w:proofErr w:type="spellEnd"/>
            <w:r>
              <w:t xml:space="preserve"> Towers- Provided over</w:t>
            </w:r>
            <w:r w:rsidR="007044F1">
              <w:t xml:space="preserve">sight </w:t>
            </w:r>
            <w:r>
              <w:t>for investigative deconstruction and reconstruction of various building envelope failures including curtain</w:t>
            </w:r>
            <w:r w:rsidR="007044F1">
              <w:t>-</w:t>
            </w:r>
            <w:r>
              <w:t xml:space="preserve">wall, parking garage, balconies and metal panel system. </w:t>
            </w:r>
          </w:p>
          <w:p w14:paraId="3F0D848A" w14:textId="77777777" w:rsidR="00B224C8" w:rsidRPr="00D62111" w:rsidRDefault="006803C5" w:rsidP="00B224C8">
            <w:pPr>
              <w:pStyle w:val="BulletedList"/>
            </w:pPr>
            <w:r>
              <w:t>Provide regional quality management support for all projects in New England including preconstruction drawing review, risk analysis, conduct on-site installation coordination meetings, perform on-site quality inspections</w:t>
            </w:r>
            <w:r w:rsidR="007044F1">
              <w:t xml:space="preserve"> and assist in claim resolutions with respect to building envelope failures</w:t>
            </w:r>
            <w:r>
              <w:t xml:space="preserve"> </w:t>
            </w:r>
          </w:p>
          <w:p w14:paraId="04A2839E" w14:textId="77777777" w:rsidR="00B67166" w:rsidRDefault="00B67166" w:rsidP="007044F1">
            <w:pPr>
              <w:pStyle w:val="BulletedList"/>
              <w:numPr>
                <w:ilvl w:val="0"/>
                <w:numId w:val="0"/>
              </w:numPr>
              <w:ind w:left="720"/>
            </w:pPr>
          </w:p>
        </w:tc>
      </w:tr>
      <w:tr w:rsidR="0037263E" w14:paraId="08D72426" w14:textId="77777777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14:paraId="3AC3E93A" w14:textId="77777777" w:rsidR="0037263E" w:rsidRDefault="0037263E" w:rsidP="00727993">
            <w:pPr>
              <w:pStyle w:val="Heading2"/>
            </w:pPr>
          </w:p>
        </w:tc>
      </w:tr>
      <w:tr w:rsidR="00B67166" w14:paraId="66696367" w14:textId="77777777">
        <w:trPr>
          <w:trHeight w:val="52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14:paraId="4092839F" w14:textId="50DEE4E5" w:rsidR="00B67166" w:rsidRDefault="007044F1" w:rsidP="00D62111">
            <w:pPr>
              <w:pStyle w:val="BodyText1"/>
              <w:tabs>
                <w:tab w:val="left" w:pos="2520"/>
              </w:tabs>
            </w:pPr>
            <w:r>
              <w:t>2002-</w:t>
            </w:r>
            <w:r w:rsidR="00965F59">
              <w:t>2008</w:t>
            </w:r>
          </w:p>
          <w:p w14:paraId="4FD03EFB" w14:textId="77777777" w:rsidR="007044F1" w:rsidRPr="00A43F4E" w:rsidRDefault="007044F1" w:rsidP="00D62111">
            <w:pPr>
              <w:pStyle w:val="BodyText1"/>
              <w:tabs>
                <w:tab w:val="left" w:pos="2520"/>
              </w:tabs>
            </w:pPr>
            <w:r>
              <w:t>Part Time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14:paraId="030D0352" w14:textId="77777777" w:rsidR="00B67166" w:rsidRPr="00A43F4E" w:rsidRDefault="007044F1" w:rsidP="00B67166">
            <w:pPr>
              <w:pStyle w:val="BodyText"/>
            </w:pPr>
            <w:r>
              <w:t>Rainone Landscaping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14:paraId="254515FD" w14:textId="77777777" w:rsidR="00B67166" w:rsidRPr="00A43F4E" w:rsidRDefault="007044F1" w:rsidP="00B67166">
            <w:pPr>
              <w:pStyle w:val="BodyText3"/>
            </w:pPr>
            <w:r>
              <w:t>Smithfield RI</w:t>
            </w:r>
          </w:p>
        </w:tc>
      </w:tr>
      <w:tr w:rsidR="00B67166" w14:paraId="6825DE04" w14:textId="77777777">
        <w:trPr>
          <w:trHeight w:val="1080"/>
        </w:trPr>
        <w:tc>
          <w:tcPr>
            <w:tcW w:w="9090" w:type="dxa"/>
            <w:gridSpan w:val="4"/>
          </w:tcPr>
          <w:p w14:paraId="741744C0" w14:textId="77777777" w:rsidR="00B224C8" w:rsidRDefault="007044F1" w:rsidP="00B224C8">
            <w:pPr>
              <w:pStyle w:val="Heading2"/>
            </w:pPr>
            <w:r>
              <w:t>Construction Foreman</w:t>
            </w:r>
          </w:p>
          <w:p w14:paraId="3BB56DE4" w14:textId="77777777" w:rsidR="00B224C8" w:rsidRPr="00A43F4E" w:rsidRDefault="007044F1" w:rsidP="00B224C8">
            <w:pPr>
              <w:pStyle w:val="BulletedList"/>
            </w:pPr>
            <w:r>
              <w:t>Manage crews of 10-12 on landscape construction projects</w:t>
            </w:r>
          </w:p>
          <w:p w14:paraId="3A458C49" w14:textId="77777777" w:rsidR="00B224C8" w:rsidRPr="00D62111" w:rsidRDefault="007044F1" w:rsidP="00B224C8">
            <w:pPr>
              <w:pStyle w:val="BulletedList"/>
            </w:pPr>
            <w:r>
              <w:t xml:space="preserve">Operate heavy/light machinery </w:t>
            </w:r>
          </w:p>
          <w:p w14:paraId="192398CD" w14:textId="77777777" w:rsidR="00B67166" w:rsidRDefault="007044F1" w:rsidP="00B224C8">
            <w:pPr>
              <w:pStyle w:val="BulletedList"/>
            </w:pPr>
            <w:r>
              <w:t>Estimating and generating proposals</w:t>
            </w:r>
          </w:p>
          <w:p w14:paraId="05A9A081" w14:textId="77777777" w:rsidR="007044F1" w:rsidRDefault="007044F1" w:rsidP="007044F1"/>
          <w:p w14:paraId="577F38E6" w14:textId="77777777" w:rsidR="007044F1" w:rsidRDefault="007044F1" w:rsidP="007044F1"/>
          <w:p w14:paraId="46B6A6B2" w14:textId="77777777" w:rsidR="007044F1" w:rsidRPr="007044F1" w:rsidRDefault="007044F1" w:rsidP="007044F1"/>
        </w:tc>
      </w:tr>
      <w:tr w:rsidR="00F561DD" w14:paraId="4F992B46" w14:textId="77777777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14:paraId="0FC33A1D" w14:textId="77777777" w:rsidR="007044F1" w:rsidRPr="007044F1" w:rsidRDefault="00F561DD" w:rsidP="007044F1">
            <w:pPr>
              <w:pStyle w:val="Heading1"/>
            </w:pPr>
            <w:r w:rsidRPr="003126B2">
              <w:lastRenderedPageBreak/>
              <w:t>Education</w:t>
            </w:r>
          </w:p>
        </w:tc>
      </w:tr>
      <w:tr w:rsidR="00B67166" w14:paraId="567DEC75" w14:textId="77777777">
        <w:trPr>
          <w:trHeight w:val="525"/>
        </w:trPr>
        <w:tc>
          <w:tcPr>
            <w:tcW w:w="2251" w:type="dxa"/>
            <w:tcBorders>
              <w:top w:val="single" w:sz="12" w:space="0" w:color="auto"/>
            </w:tcBorders>
          </w:tcPr>
          <w:p w14:paraId="421DF3DF" w14:textId="77777777" w:rsidR="00B67166" w:rsidRDefault="007044F1" w:rsidP="00B67166">
            <w:pPr>
              <w:pStyle w:val="BodyText1"/>
            </w:pPr>
            <w:r>
              <w:t>2004-2008</w:t>
            </w:r>
          </w:p>
        </w:tc>
        <w:tc>
          <w:tcPr>
            <w:tcW w:w="4588" w:type="dxa"/>
            <w:gridSpan w:val="2"/>
            <w:tcBorders>
              <w:top w:val="single" w:sz="12" w:space="0" w:color="auto"/>
            </w:tcBorders>
          </w:tcPr>
          <w:p w14:paraId="12218AE1" w14:textId="77777777" w:rsidR="00B67166" w:rsidRDefault="007044F1" w:rsidP="00B67166">
            <w:pPr>
              <w:pStyle w:val="BodyText"/>
            </w:pPr>
            <w:r>
              <w:t>Wentworth Institute of Technology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14:paraId="2BD99D8D" w14:textId="77777777" w:rsidR="00B67166" w:rsidRDefault="007044F1" w:rsidP="00B67166">
            <w:pPr>
              <w:pStyle w:val="BodyText3"/>
            </w:pPr>
            <w:r>
              <w:t>Boston Ma</w:t>
            </w:r>
          </w:p>
        </w:tc>
      </w:tr>
      <w:tr w:rsidR="00B67166" w14:paraId="0419200C" w14:textId="77777777">
        <w:trPr>
          <w:trHeight w:val="555"/>
        </w:trPr>
        <w:tc>
          <w:tcPr>
            <w:tcW w:w="9090" w:type="dxa"/>
            <w:gridSpan w:val="4"/>
          </w:tcPr>
          <w:p w14:paraId="37E53439" w14:textId="77777777" w:rsidR="00B67166" w:rsidRDefault="007044F1" w:rsidP="00A43F4E">
            <w:pPr>
              <w:pStyle w:val="Heading2"/>
            </w:pPr>
            <w:r>
              <w:t>Bachelor of Science - Construction Management</w:t>
            </w:r>
          </w:p>
          <w:p w14:paraId="6F1141E0" w14:textId="77777777" w:rsidR="00B67166" w:rsidRDefault="00B67166" w:rsidP="007044F1">
            <w:pPr>
              <w:pStyle w:val="BulletedList"/>
              <w:numPr>
                <w:ilvl w:val="0"/>
                <w:numId w:val="0"/>
              </w:numPr>
              <w:ind w:left="720"/>
            </w:pPr>
          </w:p>
        </w:tc>
      </w:tr>
      <w:tr w:rsidR="00F561DD" w:rsidRPr="007A5F3F" w14:paraId="38100429" w14:textId="77777777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14:paraId="52EF0E9A" w14:textId="77777777" w:rsidR="00F561DD" w:rsidRPr="0070617C" w:rsidRDefault="00F561DD" w:rsidP="00D62111">
            <w:pPr>
              <w:pStyle w:val="Heading1"/>
            </w:pPr>
            <w:r>
              <w:t>References</w:t>
            </w:r>
          </w:p>
        </w:tc>
      </w:tr>
      <w:tr w:rsidR="00D62111" w:rsidRPr="007A5F3F" w14:paraId="1489FC26" w14:textId="77777777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14:paraId="597C670B" w14:textId="77777777" w:rsidR="00D62111" w:rsidRDefault="00D62111" w:rsidP="00B67166">
            <w:pPr>
              <w:pStyle w:val="BodyText1"/>
            </w:pPr>
            <w:r>
              <w:t>References are available on request.</w:t>
            </w:r>
          </w:p>
        </w:tc>
      </w:tr>
    </w:tbl>
    <w:p w14:paraId="0C9AE78B" w14:textId="77777777" w:rsidR="00763259" w:rsidRDefault="00763259" w:rsidP="00AB451F"/>
    <w:sectPr w:rsidR="00763259" w:rsidSect="00FB371B">
      <w:headerReference w:type="default" r:id="rId7"/>
      <w:pgSz w:w="12240" w:h="15840"/>
      <w:pgMar w:top="907" w:right="1800" w:bottom="1166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AEF66D" w14:textId="77777777" w:rsidR="00974232" w:rsidRDefault="00974232">
      <w:r>
        <w:separator/>
      </w:r>
    </w:p>
  </w:endnote>
  <w:endnote w:type="continuationSeparator" w:id="0">
    <w:p w14:paraId="23977D60" w14:textId="77777777" w:rsidR="00974232" w:rsidRDefault="00974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6A33EF" w14:textId="77777777" w:rsidR="00974232" w:rsidRDefault="00974232">
      <w:r>
        <w:separator/>
      </w:r>
    </w:p>
  </w:footnote>
  <w:footnote w:type="continuationSeparator" w:id="0">
    <w:p w14:paraId="2D3E76C0" w14:textId="77777777" w:rsidR="00974232" w:rsidRDefault="009742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830F06" w14:textId="77777777" w:rsidR="00FB371B" w:rsidRDefault="007044F1" w:rsidP="00FB371B">
    <w:pPr>
      <w:pStyle w:val="StyleContactInfo"/>
    </w:pPr>
    <w:r>
      <w:t>401-265-9019</w:t>
    </w:r>
    <w:r w:rsidR="00763259">
      <w:sym w:font="Symbol" w:char="F0B7"/>
    </w:r>
    <w:r>
      <w:t>SRainone12@Yahoo.com</w:t>
    </w:r>
  </w:p>
  <w:p w14:paraId="6DE46691" w14:textId="77777777" w:rsidR="00FB371B" w:rsidRPr="00FB371B" w:rsidRDefault="007044F1" w:rsidP="00FB371B">
    <w:pPr>
      <w:pStyle w:val="YourNamePage2"/>
    </w:pPr>
    <w:r>
      <w:t>Stephen Rainone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76C06AD9"/>
    <w:multiLevelType w:val="hybridMultilevel"/>
    <w:tmpl w:val="8AE4B8BE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FF"/>
    <w:rsid w:val="001014A0"/>
    <w:rsid w:val="001E6339"/>
    <w:rsid w:val="002802E5"/>
    <w:rsid w:val="00365AEA"/>
    <w:rsid w:val="0037263E"/>
    <w:rsid w:val="00430460"/>
    <w:rsid w:val="004467E5"/>
    <w:rsid w:val="00536728"/>
    <w:rsid w:val="006803C5"/>
    <w:rsid w:val="006A52DF"/>
    <w:rsid w:val="007044F1"/>
    <w:rsid w:val="00727993"/>
    <w:rsid w:val="00763259"/>
    <w:rsid w:val="00965F59"/>
    <w:rsid w:val="00971E9D"/>
    <w:rsid w:val="00974232"/>
    <w:rsid w:val="0097454C"/>
    <w:rsid w:val="00A43F4E"/>
    <w:rsid w:val="00AA47AE"/>
    <w:rsid w:val="00AB451F"/>
    <w:rsid w:val="00AD63E4"/>
    <w:rsid w:val="00B224C8"/>
    <w:rsid w:val="00B5218C"/>
    <w:rsid w:val="00B64B21"/>
    <w:rsid w:val="00B67166"/>
    <w:rsid w:val="00B67AFF"/>
    <w:rsid w:val="00B83D28"/>
    <w:rsid w:val="00BB2FAB"/>
    <w:rsid w:val="00C5369F"/>
    <w:rsid w:val="00C8736B"/>
    <w:rsid w:val="00D43291"/>
    <w:rsid w:val="00D467AD"/>
    <w:rsid w:val="00D62111"/>
    <w:rsid w:val="00D73271"/>
    <w:rsid w:val="00E159EA"/>
    <w:rsid w:val="00F561DD"/>
    <w:rsid w:val="00F95D8A"/>
    <w:rsid w:val="00FB371B"/>
    <w:rsid w:val="00FB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21609D"/>
  <w15:docId w15:val="{771A33DE-F0BE-4C6B-9A53-F73725FA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rainone\AppData\Roaming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0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Rainone, Stephen</dc:creator>
  <cp:lastModifiedBy>Debbie Spindler</cp:lastModifiedBy>
  <cp:revision>2</cp:revision>
  <cp:lastPrinted>2002-06-26T15:17:00Z</cp:lastPrinted>
  <dcterms:created xsi:type="dcterms:W3CDTF">2019-08-05T15:57:00Z</dcterms:created>
  <dcterms:modified xsi:type="dcterms:W3CDTF">2019-08-05T15:57:00Z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